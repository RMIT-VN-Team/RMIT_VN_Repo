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1A321FB4" w:rsidR="00B60ECA" w:rsidRPr="009878B3" w:rsidRDefault="00E85ADB" w:rsidP="00E85ADB">
            <w:pPr>
              <w:pStyle w:val="Meta-Text"/>
            </w:pPr>
            <w:r>
              <w:t>14</w:t>
            </w:r>
            <w:r w:rsidRPr="00E85ADB">
              <w:rPr>
                <w:rFonts w:ascii="微软雅黑" w:eastAsia="微软雅黑" w:hAnsi="微软雅黑" w:cs="微软雅黑" w:hint="eastAsia"/>
                <w:vertAlign w:val="superscript"/>
                <w:lang w:eastAsia="zh-CN"/>
              </w:rPr>
              <w:t>t</w:t>
            </w:r>
            <w:r w:rsidRPr="00E85ADB">
              <w:rPr>
                <w:rFonts w:ascii="微软雅黑" w:eastAsia="微软雅黑" w:hAnsi="微软雅黑" w:cs="微软雅黑"/>
                <w:vertAlign w:val="superscript"/>
                <w:lang w:eastAsia="zh-CN"/>
              </w:rPr>
              <w:t>h</w:t>
            </w:r>
            <w:r>
              <w:rPr>
                <w:rFonts w:ascii="微软雅黑" w:eastAsia="微软雅黑" w:hAnsi="微软雅黑" w:cs="微软雅黑"/>
                <w:lang w:eastAsia="zh-CN"/>
              </w:rPr>
              <w:t xml:space="preserve"> Sep </w:t>
            </w:r>
            <w:r w:rsidR="00FA55DE">
              <w:t>2019</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22A5A2BD" w:rsidR="00B60ECA" w:rsidRPr="009878B3" w:rsidRDefault="00630C72" w:rsidP="007260BC">
            <w:pPr>
              <w:pStyle w:val="VersionRefText"/>
              <w:framePr w:hSpace="0" w:wrap="auto" w:vAnchor="margin" w:hAnchor="text" w:xAlign="left" w:yAlign="inline"/>
              <w:tabs>
                <w:tab w:val="center" w:pos="1464"/>
              </w:tabs>
            </w:pPr>
            <w:r>
              <w:t>0.3</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77777777"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77777777" w:rsidR="00581BF3" w:rsidRPr="00034326" w:rsidRDefault="00581BF3" w:rsidP="00034326">
      <w:pPr>
        <w:pStyle w:val="Meta-Text"/>
      </w:pPr>
      <w:r w:rsidRPr="00034326">
        <w:t>ADP provides this publication "as is"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77777777" w:rsidR="00581BF3" w:rsidRPr="00034326" w:rsidRDefault="00581BF3" w:rsidP="00034326">
      <w:pPr>
        <w:pStyle w:val="Meta-Text"/>
      </w:pPr>
      <w:r w:rsidRPr="00034326">
        <w:t xml:space="preserve">Adobe® is a registered trademark and Acrobat(TM)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843334">
        <w:trPr>
          <w:trHeight w:val="226"/>
          <w:tblHeader/>
        </w:trPr>
        <w:tc>
          <w:tcPr>
            <w:tcW w:w="528"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84333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8"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84333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8"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222511CC" w14:textId="77777777" w:rsidTr="0084333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8" w:type="pct"/>
            <w:tcBorders>
              <w:top w:val="single" w:sz="4" w:space="0" w:color="auto"/>
              <w:left w:val="single" w:sz="4" w:space="0" w:color="auto"/>
              <w:bottom w:val="single" w:sz="4" w:space="0" w:color="auto"/>
              <w:right w:val="single" w:sz="4" w:space="0" w:color="auto"/>
            </w:tcBorders>
            <w:shd w:val="clear" w:color="auto" w:fill="auto"/>
          </w:tcPr>
          <w:p w14:paraId="427F3849" w14:textId="0EFB3CCD" w:rsidR="004E131E" w:rsidRDefault="004E131E" w:rsidP="002539D0">
            <w:pPr>
              <w:pStyle w:val="Meta-Text"/>
              <w:rPr>
                <w:rFonts w:eastAsia="宋体"/>
                <w:lang w:val="en-AU" w:eastAsia="zh-CN"/>
              </w:rPr>
            </w:pPr>
            <w:r>
              <w:rPr>
                <w:rFonts w:eastAsia="宋体" w:hint="eastAsia"/>
                <w:lang w:val="en-AU" w:eastAsia="zh-CN"/>
              </w:rPr>
              <w:t>0.</w:t>
            </w:r>
            <w:r>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259F12ED" w14:textId="071C9D82" w:rsidR="004E131E" w:rsidRDefault="004E131E" w:rsidP="002539D0">
            <w:pPr>
              <w:pStyle w:val="Meta-Text"/>
              <w:rPr>
                <w:rFonts w:eastAsia="宋体"/>
                <w:lang w:val="en-AU" w:eastAsia="zh-CN"/>
              </w:rPr>
            </w:pPr>
            <w:r>
              <w:rPr>
                <w:rFonts w:eastAsia="宋体" w:hint="eastAsia"/>
                <w:lang w:val="en-AU" w:eastAsia="zh-CN"/>
              </w:rPr>
              <w:t>Qi</w:t>
            </w:r>
            <w:r>
              <w:rPr>
                <w:rFonts w:eastAsia="宋体"/>
                <w:lang w:val="en-AU" w:eastAsia="zh-CN"/>
              </w:rPr>
              <w:t xml:space="preserve">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2A5CFBC" w14:textId="77777777" w:rsidR="004E131E" w:rsidRDefault="004E131E"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0E1F3DA3"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5F8C3DA0" w14:textId="77777777" w:rsidR="004E131E" w:rsidRDefault="004E131E" w:rsidP="002539D0">
            <w:pPr>
              <w:pStyle w:val="Meta-Text"/>
              <w:rPr>
                <w:lang w:val="en-AU" w:eastAsia="ja-JP"/>
              </w:rPr>
            </w:pPr>
          </w:p>
        </w:tc>
      </w:tr>
      <w:tr w:rsidR="004E131E" w14:paraId="0D004A6B" w14:textId="77777777" w:rsidTr="0084333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8" w:type="pct"/>
            <w:tcBorders>
              <w:top w:val="single" w:sz="4" w:space="0" w:color="auto"/>
              <w:left w:val="single" w:sz="4" w:space="0" w:color="auto"/>
              <w:bottom w:val="single" w:sz="4" w:space="0" w:color="auto"/>
              <w:right w:val="single" w:sz="4" w:space="0" w:color="auto"/>
            </w:tcBorders>
            <w:shd w:val="clear" w:color="auto" w:fill="auto"/>
          </w:tcPr>
          <w:p w14:paraId="41A46CA2" w14:textId="4428AD0F" w:rsidR="004E131E" w:rsidRDefault="004E131E"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843334">
            <w:pPr>
              <w:pStyle w:val="Meta-Text"/>
              <w:numPr>
                <w:ilvl w:val="0"/>
                <w:numId w:val="39"/>
              </w:numPr>
              <w:rPr>
                <w:rFonts w:eastAsia="宋体"/>
                <w:lang w:val="en-AU" w:eastAsia="zh-CN"/>
              </w:rPr>
            </w:pPr>
            <w:r>
              <w:rPr>
                <w:rFonts w:eastAsia="宋体" w:hint="eastAsia"/>
                <w:lang w:val="en-AU" w:eastAsia="zh-CN"/>
              </w:rPr>
              <w:t>A</w:t>
            </w:r>
            <w:r>
              <w:rPr>
                <w:rFonts w:eastAsia="宋体"/>
                <w:lang w:val="en-AU" w:eastAsia="zh-CN"/>
              </w:rPr>
              <w:t xml:space="preserve">dd </w:t>
            </w:r>
            <w:proofErr w:type="spellStart"/>
            <w:r>
              <w:rPr>
                <w:rFonts w:eastAsia="宋体"/>
                <w:lang w:val="en-AU" w:eastAsia="zh-CN"/>
              </w:rPr>
              <w:t>SI&amp;Tax</w:t>
            </w:r>
            <w:proofErr w:type="spellEnd"/>
            <w:r>
              <w:rPr>
                <w:rFonts w:eastAsia="宋体"/>
                <w:lang w:val="en-AU" w:eastAsia="zh-CN"/>
              </w:rPr>
              <w:t xml:space="preserve"> deduction items to the </w:t>
            </w:r>
            <w:proofErr w:type="spellStart"/>
            <w:r>
              <w:rPr>
                <w:rFonts w:eastAsia="宋体"/>
                <w:lang w:val="en-AU" w:eastAsia="zh-CN"/>
              </w:rPr>
              <w:t>config</w:t>
            </w:r>
            <w:proofErr w:type="spellEnd"/>
            <w:r>
              <w:rPr>
                <w:rFonts w:eastAsia="宋体"/>
                <w:lang w:val="en-AU" w:eastAsia="zh-CN"/>
              </w:rPr>
              <w:t xml:space="preserve"> worksheet</w:t>
            </w:r>
          </w:p>
          <w:p w14:paraId="246FCC88" w14:textId="77777777" w:rsidR="00843334" w:rsidRDefault="00843334" w:rsidP="00843334">
            <w:pPr>
              <w:pStyle w:val="Meta-Text"/>
              <w:numPr>
                <w:ilvl w:val="0"/>
                <w:numId w:val="39"/>
              </w:numPr>
              <w:rPr>
                <w:rFonts w:eastAsia="宋体"/>
                <w:lang w:val="en-AU" w:eastAsia="zh-CN"/>
              </w:rPr>
            </w:pPr>
            <w:r w:rsidRPr="00843334">
              <w:rPr>
                <w:rFonts w:eastAsia="宋体"/>
                <w:lang w:val="en-AU" w:eastAsia="zh-CN"/>
              </w:rPr>
              <w:t xml:space="preserve">Extended Sick </w:t>
            </w:r>
            <w:proofErr w:type="spellStart"/>
            <w:r w:rsidRPr="00843334">
              <w:rPr>
                <w:rFonts w:eastAsia="宋体"/>
                <w:lang w:val="en-AU" w:eastAsia="zh-CN"/>
              </w:rPr>
              <w:t>Lv</w:t>
            </w:r>
            <w:proofErr w:type="spellEnd"/>
            <w:r w:rsidRPr="00843334">
              <w:rPr>
                <w:rFonts w:eastAsia="宋体"/>
                <w:lang w:val="en-AU" w:eastAsia="zh-CN"/>
              </w:rPr>
              <w:t xml:space="preserve"> will not affect YOS for SP</w:t>
            </w:r>
          </w:p>
          <w:p w14:paraId="0C2B15C1" w14:textId="77777777" w:rsidR="00843334" w:rsidRDefault="00843334" w:rsidP="00843334">
            <w:pPr>
              <w:pStyle w:val="Meta-Text"/>
              <w:numPr>
                <w:ilvl w:val="0"/>
                <w:numId w:val="39"/>
              </w:numPr>
              <w:rPr>
                <w:rFonts w:eastAsia="宋体"/>
                <w:lang w:val="en-AU" w:eastAsia="zh-CN"/>
              </w:rPr>
            </w:pPr>
            <w:r>
              <w:rPr>
                <w:rFonts w:eastAsia="宋体"/>
                <w:lang w:val="en-AU" w:eastAsia="zh-CN"/>
              </w:rPr>
              <w:t xml:space="preserve">New cash-refunding wage type 3299 </w:t>
            </w:r>
            <w:r w:rsidRPr="00843334">
              <w:rPr>
                <w:rFonts w:eastAsia="宋体"/>
                <w:lang w:val="en-AU" w:eastAsia="zh-CN"/>
              </w:rPr>
              <w:t xml:space="preserve"> for EE</w:t>
            </w:r>
            <w:r>
              <w:rPr>
                <w:rFonts w:eastAsia="宋体"/>
                <w:lang w:val="en-AU" w:eastAsia="zh-CN"/>
              </w:rPr>
              <w:t xml:space="preserve"> added to </w:t>
            </w:r>
            <w:proofErr w:type="spellStart"/>
            <w:r>
              <w:rPr>
                <w:rFonts w:eastAsia="宋体"/>
                <w:lang w:val="en-AU" w:eastAsia="zh-CN"/>
              </w:rPr>
              <w:t>config</w:t>
            </w:r>
            <w:proofErr w:type="spellEnd"/>
            <w:r>
              <w:rPr>
                <w:rFonts w:eastAsia="宋体"/>
                <w:lang w:val="en-AU" w:eastAsia="zh-CN"/>
              </w:rPr>
              <w:t xml:space="preserve"> worksheet</w:t>
            </w:r>
          </w:p>
          <w:p w14:paraId="37CBDEE2" w14:textId="77777777" w:rsidR="00843334" w:rsidRDefault="00843334" w:rsidP="00843334">
            <w:pPr>
              <w:pStyle w:val="Meta-Text"/>
              <w:numPr>
                <w:ilvl w:val="0"/>
                <w:numId w:val="39"/>
              </w:numPr>
              <w:rPr>
                <w:rFonts w:eastAsia="宋体"/>
                <w:lang w:val="en-AU" w:eastAsia="zh-CN"/>
              </w:rPr>
            </w:pPr>
            <w:r>
              <w:rPr>
                <w:rFonts w:eastAsia="宋体"/>
                <w:lang w:val="en-AU" w:eastAsia="zh-CN"/>
              </w:rPr>
              <w:t xml:space="preserve">Wage type 3298 &amp; 3297 added for </w:t>
            </w:r>
            <w:proofErr w:type="spellStart"/>
            <w:r>
              <w:rPr>
                <w:rFonts w:eastAsia="宋体"/>
                <w:lang w:val="en-AU" w:eastAsia="zh-CN"/>
              </w:rPr>
              <w:t>ChildCare&amp;Sick</w:t>
            </w:r>
            <w:proofErr w:type="spellEnd"/>
            <w:r>
              <w:rPr>
                <w:rFonts w:eastAsia="宋体"/>
                <w:lang w:val="en-AU" w:eastAsia="zh-CN"/>
              </w:rPr>
              <w:t xml:space="preserve"> </w:t>
            </w:r>
            <w:proofErr w:type="spellStart"/>
            <w:r>
              <w:rPr>
                <w:rFonts w:eastAsia="宋体"/>
                <w:lang w:val="en-AU" w:eastAsia="zh-CN"/>
              </w:rPr>
              <w:t>Lv</w:t>
            </w:r>
            <w:proofErr w:type="spellEnd"/>
            <w:r>
              <w:rPr>
                <w:rFonts w:eastAsia="宋体"/>
                <w:lang w:val="en-AU" w:eastAsia="zh-CN"/>
              </w:rPr>
              <w:t xml:space="preserve"> Government payment</w:t>
            </w:r>
          </w:p>
          <w:p w14:paraId="06B8085E" w14:textId="77777777" w:rsidR="00843334" w:rsidRDefault="00843334" w:rsidP="00843334">
            <w:pPr>
              <w:pStyle w:val="Meta-Text"/>
              <w:numPr>
                <w:ilvl w:val="0"/>
                <w:numId w:val="39"/>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843334">
            <w:pPr>
              <w:pStyle w:val="Meta-Text"/>
              <w:numPr>
                <w:ilvl w:val="0"/>
                <w:numId w:val="39"/>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651E9C">
            <w:pPr>
              <w:pStyle w:val="Meta-Text"/>
              <w:numPr>
                <w:ilvl w:val="0"/>
                <w:numId w:val="39"/>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651E9C">
            <w:pPr>
              <w:pStyle w:val="Meta-Text"/>
              <w:numPr>
                <w:ilvl w:val="0"/>
                <w:numId w:val="39"/>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1" w:name="_Toc200178070"/>
      <w:bookmarkStart w:id="2" w:name="_Toc19711551"/>
      <w:bookmarkStart w:id="3" w:name="_Toc219696989"/>
      <w:r>
        <w:lastRenderedPageBreak/>
        <w:t xml:space="preserve">Purpose of </w:t>
      </w:r>
      <w:bookmarkEnd w:id="1"/>
      <w:r>
        <w:t>Business Blueprint</w:t>
      </w:r>
      <w:bookmarkEnd w:id="2"/>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4" w:name="_Toc19711552"/>
      <w:r>
        <w:lastRenderedPageBreak/>
        <w:t>Global and Local Template Definitions</w:t>
      </w:r>
      <w:bookmarkEnd w:id="4"/>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t>
      </w:r>
      <w:proofErr w:type="gramStart"/>
      <w:r>
        <w:t>with</w:t>
      </w:r>
      <w:proofErr w:type="gramEnd"/>
      <w:r>
        <w:t xml:space="preserve">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5" w:name="_Toc19711553"/>
      <w:r w:rsidRPr="002539D0">
        <w:lastRenderedPageBreak/>
        <w:t>Scope of Country Implementation</w:t>
      </w:r>
      <w:bookmarkEnd w:id="3"/>
      <w:bookmarkEnd w:id="5"/>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6" w:name="_Toc219696990"/>
      <w:bookmarkStart w:id="7" w:name="_Toc120703644"/>
      <w:bookmarkStart w:id="8" w:name="_Toc73610142"/>
      <w:bookmarkStart w:id="9" w:name="_Toc19711554"/>
      <w:r>
        <w:lastRenderedPageBreak/>
        <w:t>Overview of Company Structure</w:t>
      </w:r>
      <w:bookmarkEnd w:id="6"/>
      <w:bookmarkEnd w:id="7"/>
      <w:bookmarkEnd w:id="8"/>
      <w:bookmarkEnd w:id="9"/>
    </w:p>
    <w:p w14:paraId="233D265C" w14:textId="77777777" w:rsidR="00003254" w:rsidRDefault="00813788" w:rsidP="002539D0">
      <w:fldSimple w:instr=" STYLEREF  ClientName-Ref  \* MERGEFORMAT ">
        <w:r w:rsidR="001A15E2">
          <w:t>RMIT</w:t>
        </w:r>
      </w:fldSimple>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0" w:name="_Toc219696991"/>
      <w:bookmarkStart w:id="11" w:name="_Toc120703645"/>
      <w:bookmarkStart w:id="12" w:name="_Toc73610143"/>
      <w:bookmarkStart w:id="13" w:name="_Toc19711555"/>
      <w:r>
        <w:lastRenderedPageBreak/>
        <w:t>Business Processes</w:t>
      </w:r>
      <w:bookmarkEnd w:id="10"/>
      <w:bookmarkEnd w:id="11"/>
      <w:bookmarkEnd w:id="12"/>
      <w:bookmarkEnd w:id="13"/>
    </w:p>
    <w:p w14:paraId="5618EED7" w14:textId="77777777" w:rsidR="00003254" w:rsidRDefault="00003254" w:rsidP="00003254">
      <w:pPr>
        <w:pStyle w:val="Heading2"/>
      </w:pPr>
      <w:bookmarkStart w:id="14" w:name="_Toc219696992"/>
      <w:bookmarkStart w:id="15" w:name="_Toc120703646"/>
      <w:bookmarkStart w:id="16" w:name="_Toc73610144"/>
      <w:bookmarkStart w:id="17" w:name="_Toc19711556"/>
      <w:r>
        <w:t>Current Payroll Solution</w:t>
      </w:r>
      <w:bookmarkEnd w:id="14"/>
      <w:bookmarkEnd w:id="15"/>
      <w:bookmarkEnd w:id="16"/>
      <w:bookmarkEnd w:id="17"/>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8" w:name="_Toc120703647"/>
      <w:bookmarkStart w:id="19" w:name="_Toc73610145"/>
      <w:bookmarkStart w:id="20" w:name="_Toc219696993"/>
      <w:bookmarkStart w:id="21" w:name="_Toc19711557"/>
      <w:r>
        <w:t>Current Payroll Process</w:t>
      </w:r>
      <w:bookmarkEnd w:id="18"/>
      <w:bookmarkEnd w:id="19"/>
      <w:r>
        <w:t>es</w:t>
      </w:r>
      <w:bookmarkEnd w:id="20"/>
      <w:bookmarkEnd w:id="21"/>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2" w:name="_Toc219696994"/>
      <w:bookmarkStart w:id="23" w:name="_Toc120703648"/>
      <w:bookmarkStart w:id="24" w:name="_Toc73610146"/>
      <w:bookmarkStart w:id="25" w:name="_Toc19711558"/>
      <w:bookmarkStart w:id="26" w:name="OLE_LINK2"/>
      <w:bookmarkStart w:id="27" w:name="OLE_LINK1"/>
      <w:r>
        <w:lastRenderedPageBreak/>
        <w:t>General – Tracking Employees</w:t>
      </w:r>
      <w:bookmarkEnd w:id="22"/>
      <w:bookmarkEnd w:id="23"/>
      <w:bookmarkEnd w:id="24"/>
      <w:bookmarkEnd w:id="25"/>
    </w:p>
    <w:p w14:paraId="6359A601" w14:textId="77777777" w:rsidR="00003254" w:rsidRDefault="00003254" w:rsidP="00003254">
      <w:pPr>
        <w:pStyle w:val="Heading2"/>
      </w:pPr>
      <w:bookmarkStart w:id="28" w:name="_Toc219696995"/>
      <w:bookmarkStart w:id="29" w:name="_Toc19711559"/>
      <w:proofErr w:type="spellStart"/>
      <w:r>
        <w:t>GlobalView</w:t>
      </w:r>
      <w:proofErr w:type="spellEnd"/>
      <w:r>
        <w:t xml:space="preserve"> Payroll Number</w:t>
      </w:r>
      <w:bookmarkEnd w:id="28"/>
      <w:bookmarkEnd w:id="29"/>
    </w:p>
    <w:p w14:paraId="01424DD5" w14:textId="77777777" w:rsidR="00003254" w:rsidRDefault="00003254" w:rsidP="00003254">
      <w:pPr>
        <w:pStyle w:val="Heading3"/>
      </w:pPr>
      <w:bookmarkStart w:id="30" w:name="_Toc219696996"/>
      <w:bookmarkStart w:id="31" w:name="_Toc19711560"/>
      <w:r>
        <w:t xml:space="preserve">1. </w:t>
      </w:r>
      <w:proofErr w:type="spellStart"/>
      <w:r>
        <w:t>GlobalView</w:t>
      </w:r>
      <w:proofErr w:type="spellEnd"/>
      <w:r>
        <w:t xml:space="preserve"> assigns Payroll Number</w:t>
      </w:r>
      <w:bookmarkEnd w:id="30"/>
      <w:bookmarkEnd w:id="31"/>
    </w:p>
    <w:p w14:paraId="67B09335" w14:textId="77777777" w:rsidR="00003254" w:rsidRPr="002539D0" w:rsidRDefault="00003254" w:rsidP="002539D0">
      <w:r w:rsidRPr="002539D0">
        <w:t xml:space="preserve">All </w:t>
      </w:r>
      <w:fldSimple w:instr=" STYLEREF  ClientName-Ref  \* MERGEFORMAT ">
        <w:r w:rsidR="001A15E2">
          <w:t>RMIT</w:t>
        </w:r>
      </w:fldSimple>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fldSimple w:instr=" STYLEREF  ClientName-Ref  \* MERGEFORMAT ">
        <w:r w:rsidR="001A15E2">
          <w:t>RMIT</w:t>
        </w:r>
      </w:fldSimple>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fldSimple w:instr=" STYLEREF  ClientName-Ref  \* MERGEFORMAT ">
        <w:r w:rsidR="001A15E2">
          <w:t>RMIT</w:t>
        </w:r>
      </w:fldSimple>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fldSimple w:instr=" STYLEREF  ClientName-Ref  \* MERGEFORMAT ">
        <w:r w:rsidR="001A15E2">
          <w:t>RMIT</w:t>
        </w:r>
      </w:fldSimple>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fldSimple w:instr=" STYLEREF  ClientName-Ref  \* MERGEFORMAT ">
        <w:r w:rsidR="001A15E2">
          <w:t>RMIT</w:t>
        </w:r>
      </w:fldSimple>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2" w:name="_Toc219696997"/>
      <w:bookmarkStart w:id="33" w:name="_Toc19711561"/>
      <w:r>
        <w:t>2. Country Transfer</w:t>
      </w:r>
      <w:bookmarkEnd w:id="32"/>
      <w:bookmarkEnd w:id="33"/>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4" w:name="_Toc19711562"/>
      <w:r>
        <w:t>3. Company Transfer within Vietnam</w:t>
      </w:r>
      <w:bookmarkEnd w:id="34"/>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4F549B">
      <w:pPr>
        <w:pStyle w:val="BodyText"/>
        <w:numPr>
          <w:ilvl w:val="0"/>
          <w:numId w:val="25"/>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5"/>
      <w:r w:rsidRPr="00693C11">
        <w:rPr>
          <w:rFonts w:cs="Arial"/>
          <w:color w:val="FF0000"/>
        </w:rPr>
        <w:t xml:space="preserve">This option can be only used if the </w:t>
      </w:r>
      <w:bookmarkStart w:id="36" w:name="OLE_LINK169"/>
      <w:bookmarkStart w:id="37" w:name="OLE_LINK170"/>
      <w:bookmarkEnd w:id="36"/>
      <w:r w:rsidRPr="00693C11">
        <w:rPr>
          <w:rFonts w:cs="Arial"/>
          <w:color w:val="FF0000"/>
        </w:rPr>
        <w:t>transfer is done at the beginning (1st) of the month.</w:t>
      </w:r>
      <w:bookmarkEnd w:id="37"/>
      <w:r w:rsidRPr="00693C11">
        <w:rPr>
          <w:rFonts w:cs="Arial"/>
          <w:color w:val="FF0000"/>
        </w:rPr>
        <w:t xml:space="preserve"> For the transfer in the middle of the month, this approach cannot be used.</w:t>
      </w:r>
      <w:commentRangeEnd w:id="35"/>
      <w:r w:rsidR="00693C11">
        <w:rPr>
          <w:rStyle w:val="CommentReference"/>
          <w:rFonts w:ascii="Arial" w:hAnsi="Arial"/>
          <w:bCs w:val="0"/>
          <w:lang w:val="en-AU"/>
        </w:rPr>
        <w:commentReference w:id="35"/>
      </w:r>
    </w:p>
    <w:p w14:paraId="5C72CFD3" w14:textId="77777777" w:rsidR="004F549B" w:rsidRPr="00D11BEE" w:rsidRDefault="004F549B" w:rsidP="004F549B">
      <w:pPr>
        <w:pStyle w:val="BodyText"/>
        <w:numPr>
          <w:ilvl w:val="1"/>
          <w:numId w:val="25"/>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4F549B">
      <w:pPr>
        <w:pStyle w:val="BodyText"/>
        <w:numPr>
          <w:ilvl w:val="1"/>
          <w:numId w:val="25"/>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4F549B">
      <w:pPr>
        <w:pStyle w:val="BodyText"/>
        <w:numPr>
          <w:ilvl w:val="1"/>
          <w:numId w:val="25"/>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4F549B">
      <w:pPr>
        <w:pStyle w:val="BodyText"/>
        <w:numPr>
          <w:ilvl w:val="1"/>
          <w:numId w:val="25"/>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4F549B">
      <w:pPr>
        <w:pStyle w:val="BodyText"/>
        <w:numPr>
          <w:ilvl w:val="0"/>
          <w:numId w:val="26"/>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4F549B">
      <w:pPr>
        <w:pStyle w:val="BodyText"/>
        <w:numPr>
          <w:ilvl w:val="0"/>
          <w:numId w:val="26"/>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8" w:name="_Toc219696998"/>
      <w:bookmarkStart w:id="39" w:name="_Toc120703651"/>
      <w:bookmarkStart w:id="40" w:name="_Toc73610149"/>
      <w:bookmarkStart w:id="41" w:name="_Toc19711563"/>
      <w:bookmarkEnd w:id="26"/>
      <w:bookmarkEnd w:id="27"/>
      <w:r>
        <w:t>Company Definitions</w:t>
      </w:r>
      <w:bookmarkEnd w:id="38"/>
      <w:bookmarkEnd w:id="39"/>
      <w:bookmarkEnd w:id="40"/>
      <w:bookmarkEnd w:id="41"/>
    </w:p>
    <w:p w14:paraId="34586BFB" w14:textId="77777777" w:rsidR="00003254" w:rsidRPr="002539D0" w:rsidRDefault="00003254" w:rsidP="002539D0">
      <w:r w:rsidRPr="002539D0">
        <w:t xml:space="preserve">This section details company particulars for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2" w:name="_Toc219696999"/>
      <w:bookmarkStart w:id="43" w:name="_Toc120703652"/>
      <w:bookmarkStart w:id="44" w:name="_Toc73610150"/>
      <w:bookmarkStart w:id="45" w:name="_Toc19711564"/>
      <w:r>
        <w:t>Basic Salary/ Package Definition</w:t>
      </w:r>
      <w:bookmarkEnd w:id="42"/>
      <w:bookmarkEnd w:id="43"/>
      <w:bookmarkEnd w:id="44"/>
      <w:bookmarkEnd w:id="45"/>
    </w:p>
    <w:p w14:paraId="2E8F2054" w14:textId="77777777" w:rsidR="00003254" w:rsidRPr="002539D0" w:rsidRDefault="00003254" w:rsidP="002539D0">
      <w:r w:rsidRPr="002539D0">
        <w:t xml:space="preserve">For each </w:t>
      </w:r>
      <w:fldSimple w:instr=" STYLEREF  ClientName-Ref  \* MERGEFORMAT ">
        <w:r w:rsidR="001A15E2">
          <w:t>RMIT</w:t>
        </w:r>
      </w:fldSimple>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6" w:name="_Toc219697000"/>
      <w:bookmarkStart w:id="47" w:name="_Toc19711565"/>
      <w:r>
        <w:lastRenderedPageBreak/>
        <w:t>Cost Centre Structure</w:t>
      </w:r>
      <w:bookmarkEnd w:id="46"/>
      <w:bookmarkEnd w:id="47"/>
    </w:p>
    <w:commentRangeStart w:id="48"/>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8"/>
      <w:r w:rsidR="00FD158B">
        <w:rPr>
          <w:rStyle w:val="CommentReference"/>
          <w:rFonts w:ascii="Arial" w:eastAsia="Times New Roman" w:hAnsi="Arial"/>
          <w:lang w:val="en-AU"/>
        </w:rPr>
        <w:commentReference w:id="48"/>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49" w:name="_Toc219697001"/>
      <w:bookmarkStart w:id="50" w:name="_Toc120703654"/>
      <w:bookmarkStart w:id="51" w:name="_Toc73610154"/>
      <w:bookmarkStart w:id="52" w:name="_Toc72747003"/>
      <w:bookmarkStart w:id="53" w:name="_Toc19711566"/>
      <w:commentRangeStart w:id="54"/>
      <w:commentRangeStart w:id="55"/>
      <w:r>
        <w:t xml:space="preserve">Expatriate/ International Assignee/ </w:t>
      </w:r>
      <w:proofErr w:type="gramStart"/>
      <w:r>
        <w:t>Other</w:t>
      </w:r>
      <w:proofErr w:type="gramEnd"/>
      <w:r>
        <w:t xml:space="preserve"> (regional definitions)</w:t>
      </w:r>
      <w:bookmarkEnd w:id="49"/>
      <w:bookmarkEnd w:id="50"/>
      <w:bookmarkEnd w:id="51"/>
      <w:bookmarkEnd w:id="52"/>
      <w:commentRangeEnd w:id="54"/>
      <w:r w:rsidR="00695011">
        <w:rPr>
          <w:rStyle w:val="CommentReference"/>
          <w:rFonts w:eastAsia="Times New Roman" w:cs="Times New Roman"/>
          <w:b w:val="0"/>
          <w:lang w:val="en-AU"/>
        </w:rPr>
        <w:commentReference w:id="54"/>
      </w:r>
      <w:commentRangeEnd w:id="55"/>
      <w:r w:rsidR="00446018">
        <w:rPr>
          <w:rStyle w:val="CommentReference"/>
          <w:rFonts w:eastAsia="Times New Roman" w:cs="Times New Roman"/>
          <w:b w:val="0"/>
          <w:lang w:val="en-AU"/>
        </w:rPr>
        <w:commentReference w:id="55"/>
      </w:r>
      <w:bookmarkEnd w:id="53"/>
    </w:p>
    <w:p w14:paraId="0308C2D7" w14:textId="77777777" w:rsidR="00003254" w:rsidRPr="002539D0" w:rsidRDefault="00003254" w:rsidP="002539D0">
      <w:pPr>
        <w:rPr>
          <w:b/>
        </w:rPr>
      </w:pPr>
      <w:bookmarkStart w:id="56" w:name="_Toc73610155"/>
      <w:r w:rsidRPr="002539D0">
        <w:rPr>
          <w:b/>
        </w:rPr>
        <w:t>Employees in their Home Country</w:t>
      </w:r>
      <w:bookmarkEnd w:id="56"/>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7" w:name="_Toc73610156"/>
      <w:r w:rsidRPr="002539D0">
        <w:rPr>
          <w:b/>
        </w:rPr>
        <w:t>Employees in their Host Country</w:t>
      </w:r>
      <w:bookmarkEnd w:id="57"/>
    </w:p>
    <w:p w14:paraId="6923701E" w14:textId="4EC194F9" w:rsidR="00003254" w:rsidRPr="002539D0" w:rsidRDefault="00003254" w:rsidP="002539D0">
      <w:r w:rsidRPr="002539D0">
        <w:t xml:space="preserve">Employees who exist on the system under the country they are currently working under (Host Country) will be considered </w:t>
      </w:r>
      <w:proofErr w:type="spellStart"/>
      <w:r w:rsidR="00FD158B">
        <w:t>Inpats</w:t>
      </w:r>
      <w:proofErr w:type="spellEnd"/>
    </w:p>
    <w:p w14:paraId="0F9113FB" w14:textId="77777777" w:rsidR="00003254" w:rsidRPr="002539D0" w:rsidRDefault="00003254" w:rsidP="002539D0">
      <w:pPr>
        <w:rPr>
          <w:b/>
        </w:rPr>
      </w:pPr>
      <w:bookmarkStart w:id="58" w:name="_Toc73610157"/>
      <w:r w:rsidRPr="002539D0">
        <w:rPr>
          <w:b/>
        </w:rPr>
        <w:t>Employees not in their Host/ Home Country</w:t>
      </w:r>
      <w:bookmarkEnd w:id="58"/>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59" w:name="_Toc219697002"/>
      <w:bookmarkStart w:id="60" w:name="_Toc120703655"/>
      <w:bookmarkStart w:id="61" w:name="_Toc73610159"/>
      <w:bookmarkStart w:id="62" w:name="_Toc19711567"/>
      <w:r>
        <w:t>Configuration Definitions</w:t>
      </w:r>
      <w:bookmarkEnd w:id="59"/>
      <w:bookmarkEnd w:id="60"/>
      <w:bookmarkEnd w:id="61"/>
      <w:bookmarkEnd w:id="62"/>
    </w:p>
    <w:p w14:paraId="28FFBD86" w14:textId="77777777" w:rsidR="00003254" w:rsidRDefault="00003254" w:rsidP="00003254">
      <w:pPr>
        <w:pStyle w:val="Heading2"/>
      </w:pPr>
      <w:bookmarkStart w:id="63" w:name="_Toc219697003"/>
      <w:bookmarkStart w:id="64" w:name="_Toc120703656"/>
      <w:bookmarkStart w:id="65" w:name="_Toc73610160"/>
      <w:bookmarkStart w:id="66" w:name="_Toc19711568"/>
      <w:r>
        <w:t>Company Code Structure</w:t>
      </w:r>
      <w:bookmarkEnd w:id="63"/>
      <w:bookmarkEnd w:id="64"/>
      <w:bookmarkEnd w:id="65"/>
      <w:bookmarkEnd w:id="66"/>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7" w:name="_Toc219697004"/>
      <w:bookmarkStart w:id="68" w:name="_Toc120703657"/>
      <w:bookmarkStart w:id="69" w:name="_Toc73610161"/>
      <w:bookmarkStart w:id="70" w:name="_Toc19711569"/>
      <w:smartTag w:uri="urn:schemas-microsoft-com:office:smarttags" w:element="place">
        <w:smartTag w:uri="urn:schemas-microsoft-com:office:smarttags" w:element="City">
          <w:r>
            <w:t>Enterprise</w:t>
          </w:r>
        </w:smartTag>
      </w:smartTag>
      <w:r>
        <w:t xml:space="preserve"> Structure (Branch Structure)</w:t>
      </w:r>
      <w:bookmarkEnd w:id="67"/>
      <w:bookmarkEnd w:id="68"/>
      <w:bookmarkEnd w:id="69"/>
      <w:bookmarkEnd w:id="70"/>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fldSimple w:instr=" STYLEREF  ClientName-Ref  \* MERGEFORMAT ">
        <w:r w:rsidR="001A15E2">
          <w:t>RMIT</w:t>
        </w:r>
      </w:fldSimple>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1" w:name="_Toc219697005"/>
      <w:bookmarkStart w:id="72" w:name="_Toc120703658"/>
      <w:bookmarkStart w:id="73" w:name="_Toc73610162"/>
      <w:bookmarkStart w:id="74" w:name="_Toc19711570"/>
      <w:r>
        <w:t>Employee Group Structure (Employment Terms)</w:t>
      </w:r>
      <w:bookmarkEnd w:id="71"/>
      <w:bookmarkEnd w:id="72"/>
      <w:bookmarkEnd w:id="73"/>
      <w:bookmarkEnd w:id="74"/>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fldSimple w:instr=" STYLEREF  ClientName-Ref  \* MERGEFORMAT ">
        <w:r w:rsidR="001A15E2">
          <w:t>RMIT</w:t>
        </w:r>
      </w:fldSimple>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5"/>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5"/>
            <w:r>
              <w:rPr>
                <w:rStyle w:val="CommentReference"/>
                <w:rFonts w:eastAsia="Times New Roman"/>
                <w:lang w:val="en-AU"/>
              </w:rPr>
              <w:commentReference w:id="75"/>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6" w:name="_Toc219697006"/>
      <w:bookmarkStart w:id="77" w:name="_Toc120703659"/>
      <w:bookmarkStart w:id="78" w:name="_Toc73610163"/>
      <w:bookmarkStart w:id="79" w:name="_Toc19711571"/>
      <w:r>
        <w:t>Pay Frequency</w:t>
      </w:r>
      <w:bookmarkEnd w:id="76"/>
      <w:bookmarkEnd w:id="77"/>
      <w:bookmarkEnd w:id="78"/>
      <w:bookmarkEnd w:id="79"/>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0" w:name="_Toc120703660"/>
      <w:bookmarkStart w:id="81" w:name="_Toc73610164"/>
      <w:bookmarkStart w:id="82" w:name="_Toc219697007"/>
      <w:bookmarkStart w:id="83" w:name="_Ref152397774"/>
      <w:bookmarkStart w:id="84" w:name="_Toc19711572"/>
      <w:r>
        <w:t>Grouping</w:t>
      </w:r>
      <w:bookmarkEnd w:id="80"/>
      <w:bookmarkEnd w:id="81"/>
      <w:r>
        <w:t>s [PSG &amp; ESG]</w:t>
      </w:r>
      <w:bookmarkEnd w:id="82"/>
      <w:bookmarkEnd w:id="83"/>
      <w:bookmarkEnd w:id="84"/>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5" w:name="_Toc219697008"/>
      <w:bookmarkStart w:id="86" w:name="_Toc19711573"/>
      <w:r>
        <w:t>Personnel Sub-area Grouping [PSG]:</w:t>
      </w:r>
      <w:bookmarkEnd w:id="85"/>
      <w:bookmarkEnd w:id="86"/>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7" w:name="_Toc219697009"/>
      <w:bookmarkStart w:id="88" w:name="_Toc19711574"/>
      <w:r>
        <w:t>Employee Subgroup Grouping [ESG]:</w:t>
      </w:r>
      <w:bookmarkEnd w:id="87"/>
      <w:bookmarkEnd w:id="88"/>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89" w:name="_Toc219697014"/>
      <w:bookmarkStart w:id="90" w:name="_Toc19711575"/>
      <w:proofErr w:type="spellStart"/>
      <w:r>
        <w:t>Payscale</w:t>
      </w:r>
      <w:proofErr w:type="spellEnd"/>
      <w:r>
        <w:t xml:space="preserve"> Structure</w:t>
      </w:r>
      <w:bookmarkEnd w:id="89"/>
      <w:bookmarkEnd w:id="90"/>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1" w:name="_Toc219697015"/>
      <w:bookmarkStart w:id="92" w:name="_Toc120703663"/>
      <w:bookmarkStart w:id="93" w:name="_Toc73610167"/>
      <w:bookmarkStart w:id="94" w:name="_Toc19711576"/>
      <w:r>
        <w:t>Rates of Pay</w:t>
      </w:r>
      <w:bookmarkEnd w:id="91"/>
      <w:bookmarkEnd w:id="92"/>
      <w:bookmarkEnd w:id="93"/>
      <w:bookmarkEnd w:id="94"/>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5" w:name="_Toc19711577"/>
      <w:r>
        <w:t>Hourly Rate for</w:t>
      </w:r>
      <w:r w:rsidR="00592432" w:rsidRPr="00C20DD6">
        <w:t xml:space="preserve"> Overtime</w:t>
      </w:r>
      <w:r>
        <w:t xml:space="preserve"> - /001</w:t>
      </w:r>
      <w:bookmarkEnd w:id="95"/>
    </w:p>
    <w:p w14:paraId="6FE0B2BA" w14:textId="77777777" w:rsidR="00592432" w:rsidRPr="00C20DD6" w:rsidRDefault="00592432" w:rsidP="00592432">
      <w:pPr>
        <w:rPr>
          <w:b/>
        </w:rPr>
      </w:pPr>
      <w:r w:rsidRPr="00C20DD6">
        <w:rPr>
          <w:b/>
        </w:rPr>
        <w:t>Salaried employees</w:t>
      </w:r>
    </w:p>
    <w:p w14:paraId="1A3588E0" w14:textId="0C003610" w:rsidR="00592432" w:rsidRPr="000E6D6A" w:rsidRDefault="00592432" w:rsidP="00592432">
      <w:pPr>
        <w:ind w:left="720"/>
        <w:rPr>
          <w:highlight w:val="yellow"/>
        </w:rPr>
      </w:pPr>
      <w:r w:rsidRPr="000E6D6A">
        <w:rPr>
          <w:highlight w:val="yellow"/>
        </w:rPr>
        <w:lastRenderedPageBreak/>
        <w:t>Hourly rate is to be calculated using the period salary (WT1000)</w:t>
      </w:r>
    </w:p>
    <w:p w14:paraId="12D0C43B" w14:textId="0460261E" w:rsidR="00592432" w:rsidRPr="000E6D6A" w:rsidRDefault="00107298" w:rsidP="00592432">
      <w:pPr>
        <w:ind w:left="720"/>
        <w:rPr>
          <w:highlight w:val="yellow"/>
          <w:lang w:val="en-AU"/>
        </w:rPr>
      </w:pPr>
      <w:r w:rsidRPr="000E6D6A">
        <w:rPr>
          <w:highlight w:val="yellow"/>
        </w:rPr>
        <w:t xml:space="preserve">= </w:t>
      </w:r>
      <w:r w:rsidR="008F2EDC" w:rsidRPr="000E6D6A">
        <w:rPr>
          <w:highlight w:val="yellow"/>
        </w:rPr>
        <w:t>(</w:t>
      </w:r>
      <w:r w:rsidRPr="000E6D6A">
        <w:rPr>
          <w:highlight w:val="yellow"/>
        </w:rPr>
        <w:t>&lt;</w:t>
      </w:r>
      <w:proofErr w:type="spellStart"/>
      <w:r w:rsidR="00D06173">
        <w:rPr>
          <w:highlight w:val="yellow"/>
        </w:rPr>
        <w:t>unprorated</w:t>
      </w:r>
      <w:proofErr w:type="spellEnd"/>
      <w:r w:rsidR="00D06173">
        <w:rPr>
          <w:highlight w:val="yellow"/>
        </w:rPr>
        <w:t xml:space="preserve"> </w:t>
      </w:r>
      <w:r w:rsidRPr="000E6D6A">
        <w:rPr>
          <w:highlight w:val="yellow"/>
        </w:rPr>
        <w:t>monthly base salary&gt; * 12 months</w:t>
      </w:r>
      <w:r w:rsidR="008F2EDC" w:rsidRPr="000E6D6A">
        <w:rPr>
          <w:highlight w:val="yellow"/>
        </w:rPr>
        <w:t>)</w:t>
      </w:r>
      <w:r w:rsidRPr="000E6D6A">
        <w:rPr>
          <w:highlight w:val="yellow"/>
        </w:rPr>
        <w:t xml:space="preserve"> / </w:t>
      </w:r>
      <w:r w:rsidR="008F2EDC" w:rsidRPr="000E6D6A">
        <w:rPr>
          <w:highlight w:val="yellow"/>
        </w:rPr>
        <w:t>(52 weeks *</w:t>
      </w:r>
      <w:r w:rsidRPr="000E6D6A">
        <w:rPr>
          <w:highlight w:val="yellow"/>
        </w:rPr>
        <w:t xml:space="preserve"> 40 hours</w:t>
      </w:r>
      <w:r w:rsidR="008F2EDC" w:rsidRPr="000E6D6A">
        <w:rPr>
          <w:highlight w:val="yellow"/>
        </w:rPr>
        <w:t>)</w:t>
      </w:r>
      <w:r w:rsidRPr="000E6D6A">
        <w:rPr>
          <w:highlight w:val="yellow"/>
        </w:rPr>
        <w:t xml:space="preserve"> </w:t>
      </w:r>
      <w:r w:rsidR="006F5592" w:rsidRPr="000E6D6A">
        <w:rPr>
          <w:rStyle w:val="CommentReference"/>
          <w:rFonts w:ascii="Arial" w:eastAsia="Times New Roman" w:hAnsi="Arial"/>
          <w:highlight w:val="yellow"/>
          <w:lang w:val="en-AU"/>
        </w:rPr>
        <w:commentReference w:id="96"/>
      </w:r>
    </w:p>
    <w:p w14:paraId="6E04D084" w14:textId="77777777" w:rsidR="00592432" w:rsidRPr="000E6D6A" w:rsidRDefault="00592432" w:rsidP="00592432">
      <w:pPr>
        <w:ind w:left="720"/>
        <w:rPr>
          <w:highlight w:val="yellow"/>
        </w:rPr>
      </w:pPr>
      <w:r w:rsidRPr="000E6D6A">
        <w:rPr>
          <w:highlight w:val="yellow"/>
        </w:rPr>
        <w:t>For example:</w:t>
      </w:r>
    </w:p>
    <w:p w14:paraId="49C043ED" w14:textId="38D2C088" w:rsidR="00592432" w:rsidRPr="000E6D6A" w:rsidRDefault="00592432" w:rsidP="00250AD3">
      <w:pPr>
        <w:pStyle w:val="ListParagraph"/>
        <w:numPr>
          <w:ilvl w:val="0"/>
          <w:numId w:val="28"/>
        </w:numPr>
        <w:rPr>
          <w:highlight w:val="yellow"/>
        </w:rPr>
      </w:pPr>
      <w:r w:rsidRPr="000E6D6A">
        <w:rPr>
          <w:highlight w:val="yellow"/>
        </w:rPr>
        <w:t xml:space="preserve">Monthly employee </w:t>
      </w:r>
      <w:r w:rsidR="00790DF3" w:rsidRPr="000E6D6A">
        <w:rPr>
          <w:highlight w:val="yellow"/>
        </w:rPr>
        <w:t xml:space="preserve">basic </w:t>
      </w:r>
      <w:r w:rsidRPr="000E6D6A">
        <w:rPr>
          <w:highlight w:val="yellow"/>
        </w:rPr>
        <w:t>salary</w:t>
      </w:r>
      <w:r w:rsidR="00790DF3" w:rsidRPr="000E6D6A">
        <w:rPr>
          <w:highlight w:val="yellow"/>
        </w:rPr>
        <w:t xml:space="preserve"> without factoring is</w:t>
      </w:r>
      <w:r w:rsidRPr="000E6D6A">
        <w:rPr>
          <w:highlight w:val="yellow"/>
        </w:rPr>
        <w:t xml:space="preserve"> $4,500</w:t>
      </w:r>
    </w:p>
    <w:p w14:paraId="7E867DAB" w14:textId="29BF06AF" w:rsidR="00592432" w:rsidRPr="000E6D6A" w:rsidRDefault="00592432" w:rsidP="00250AD3">
      <w:pPr>
        <w:pStyle w:val="ListParagraph"/>
        <w:numPr>
          <w:ilvl w:val="0"/>
          <w:numId w:val="28"/>
        </w:numPr>
        <w:rPr>
          <w:highlight w:val="yellow"/>
        </w:rPr>
      </w:pPr>
      <w:r w:rsidRPr="000E6D6A">
        <w:rPr>
          <w:highlight w:val="yellow"/>
        </w:rPr>
        <w:t>Hourly rate (/0</w:t>
      </w:r>
      <w:r w:rsidR="00250AD3" w:rsidRPr="000E6D6A">
        <w:rPr>
          <w:highlight w:val="yellow"/>
        </w:rPr>
        <w:t xml:space="preserve">01) = </w:t>
      </w:r>
      <w:r w:rsidR="008F2EDC" w:rsidRPr="000E6D6A">
        <w:rPr>
          <w:highlight w:val="yellow"/>
        </w:rPr>
        <w:t xml:space="preserve">( </w:t>
      </w:r>
      <w:r w:rsidR="00250AD3" w:rsidRPr="000E6D6A">
        <w:rPr>
          <w:highlight w:val="yellow"/>
        </w:rPr>
        <w:t>$4,500</w:t>
      </w:r>
      <w:r w:rsidR="008F2EDC" w:rsidRPr="000E6D6A">
        <w:rPr>
          <w:highlight w:val="yellow"/>
        </w:rPr>
        <w:t xml:space="preserve"> * 12 ) / ( 52*40 ) = $25.96</w:t>
      </w:r>
      <w:r w:rsidR="00F01CAA" w:rsidRPr="000E6D6A">
        <w:rPr>
          <w:highlight w:val="yellow"/>
        </w:rPr>
        <w:t xml:space="preserve"> </w:t>
      </w:r>
      <w:r w:rsidR="00AE600C" w:rsidRPr="000E6D6A">
        <w:rPr>
          <w:highlight w:val="yellow"/>
        </w:rPr>
        <w:t>/</w:t>
      </w:r>
      <w:proofErr w:type="spellStart"/>
      <w:r w:rsidR="00AE600C" w:rsidRPr="000E6D6A">
        <w:rPr>
          <w:highlight w:val="yellow"/>
        </w:rPr>
        <w:t>hr</w:t>
      </w:r>
      <w:proofErr w:type="spellEnd"/>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702AEA6C" w:rsidR="00592432" w:rsidRDefault="00592432" w:rsidP="00592432">
      <w:pPr>
        <w:ind w:left="720"/>
      </w:pPr>
      <w:commentRangeStart w:id="97"/>
      <w:r>
        <w:t>Hourly rate = EE wage hourly rate (WT1</w:t>
      </w:r>
      <w:r w:rsidR="00E27054">
        <w:t>055</w:t>
      </w:r>
      <w:r>
        <w:t>)</w:t>
      </w:r>
      <w:commentRangeEnd w:id="97"/>
      <w:r w:rsidR="00A64D48">
        <w:rPr>
          <w:rStyle w:val="CommentReference"/>
          <w:rFonts w:ascii="Arial" w:eastAsia="Times New Roman" w:hAnsi="Arial"/>
          <w:lang w:val="en-AU"/>
        </w:rPr>
        <w:commentReference w:id="97"/>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0F5F0037" w:rsidR="005216A9" w:rsidRPr="00C20DD6" w:rsidRDefault="005216A9" w:rsidP="005216A9">
      <w:pPr>
        <w:pStyle w:val="ListParagraph"/>
        <w:numPr>
          <w:ilvl w:val="0"/>
          <w:numId w:val="28"/>
        </w:numPr>
      </w:pPr>
      <w:r w:rsidRPr="00C20DD6">
        <w:t>Hourly rate (/0</w:t>
      </w:r>
      <w:r>
        <w:t>01) = WT1055-AMT in IT0008</w:t>
      </w:r>
    </w:p>
    <w:p w14:paraId="406534A5" w14:textId="77777777" w:rsidR="005216A9" w:rsidRDefault="005216A9" w:rsidP="00592432"/>
    <w:p w14:paraId="11C46FCF" w14:textId="77777777" w:rsidR="00592432" w:rsidRDefault="00592432" w:rsidP="00592432">
      <w:pPr>
        <w:rPr>
          <w:u w:val="single"/>
        </w:rPr>
      </w:pPr>
    </w:p>
    <w:p w14:paraId="38021C76" w14:textId="0DCB9FDF" w:rsidR="00592432" w:rsidRPr="00C20DD6" w:rsidRDefault="00683727" w:rsidP="00592432">
      <w:pPr>
        <w:pStyle w:val="Heading3"/>
      </w:pPr>
      <w:bookmarkStart w:id="98" w:name="_Toc19711578"/>
      <w:r>
        <w:rPr>
          <w:lang w:eastAsia="zh-TW"/>
        </w:rPr>
        <w:t>Daily Rate for Leave Balance Compensation</w:t>
      </w:r>
      <w:r w:rsidRPr="00C20DD6">
        <w:t xml:space="preserve"> </w:t>
      </w:r>
      <w:r>
        <w:t>- /002</w:t>
      </w:r>
      <w:bookmarkEnd w:id="98"/>
    </w:p>
    <w:p w14:paraId="4CF29430" w14:textId="69B40923" w:rsidR="00592432" w:rsidRPr="00D06173" w:rsidRDefault="00D06173" w:rsidP="00592432">
      <w:pPr>
        <w:ind w:left="720"/>
        <w:rPr>
          <w:rFonts w:eastAsia="宋体"/>
          <w:lang w:eastAsia="zh-CN"/>
        </w:rPr>
      </w:pPr>
      <w:r w:rsidRPr="00E6233C">
        <w:rPr>
          <w:rFonts w:eastAsia="宋体"/>
          <w:highlight w:val="yellow"/>
          <w:lang w:eastAsia="zh-CN"/>
        </w:rPr>
        <w:t>Daily rate</w:t>
      </w:r>
      <w:r w:rsidR="006A0E25">
        <w:rPr>
          <w:rFonts w:eastAsia="宋体"/>
          <w:highlight w:val="yellow"/>
          <w:lang w:eastAsia="zh-CN"/>
        </w:rPr>
        <w:t xml:space="preserve"> /002 </w:t>
      </w:r>
      <w:r w:rsidRPr="00E6233C">
        <w:rPr>
          <w:rFonts w:eastAsia="宋体"/>
          <w:highlight w:val="yellow"/>
          <w:lang w:eastAsia="zh-CN"/>
        </w:rPr>
        <w:t xml:space="preserve">= </w:t>
      </w:r>
      <w:r w:rsidR="005D7CB5" w:rsidRPr="00E6233C">
        <w:rPr>
          <w:rFonts w:eastAsia="宋体"/>
          <w:highlight w:val="yellow"/>
          <w:lang w:eastAsia="zh-CN"/>
        </w:rPr>
        <w:t>&lt;</w:t>
      </w:r>
      <w:proofErr w:type="spellStart"/>
      <w:r w:rsidR="005D7CB5" w:rsidRPr="00E6233C">
        <w:rPr>
          <w:rFonts w:eastAsia="宋体"/>
          <w:highlight w:val="yellow"/>
          <w:lang w:eastAsia="zh-CN"/>
        </w:rPr>
        <w:t>unprorated</w:t>
      </w:r>
      <w:proofErr w:type="spellEnd"/>
      <w:r w:rsidR="005D7CB5" w:rsidRPr="00E6233C">
        <w:rPr>
          <w:rFonts w:eastAsia="宋体"/>
          <w:highlight w:val="yellow"/>
          <w:lang w:eastAsia="zh-CN"/>
        </w:rPr>
        <w:t xml:space="preserve"> monthly base pay</w:t>
      </w:r>
      <w:r w:rsidR="001D6854">
        <w:rPr>
          <w:rFonts w:eastAsia="宋体"/>
          <w:highlight w:val="yellow"/>
          <w:lang w:eastAsia="zh-CN"/>
        </w:rPr>
        <w:t xml:space="preserve"> + managerial allowance</w:t>
      </w:r>
      <w:r w:rsidR="00D465B7">
        <w:rPr>
          <w:rFonts w:eastAsia="宋体"/>
          <w:highlight w:val="yellow"/>
          <w:lang w:eastAsia="zh-CN"/>
        </w:rPr>
        <w:t xml:space="preserve"> + </w:t>
      </w:r>
      <w:r w:rsidR="004B6FCA">
        <w:rPr>
          <w:rFonts w:eastAsia="宋体"/>
          <w:highlight w:val="yellow"/>
          <w:lang w:eastAsia="zh-CN"/>
        </w:rPr>
        <w:t>higher duty allowance</w:t>
      </w:r>
      <w:r w:rsidR="00084678">
        <w:rPr>
          <w:rFonts w:eastAsia="宋体"/>
          <w:highlight w:val="yellow"/>
          <w:lang w:eastAsia="zh-CN"/>
        </w:rPr>
        <w:t xml:space="preserve"> + </w:t>
      </w:r>
      <w:r w:rsidR="00084678">
        <w:rPr>
          <w:rFonts w:ascii="Calibri" w:hAnsi="Calibri" w:cs="Calibri"/>
          <w:b/>
          <w:bCs/>
          <w:color w:val="C82613"/>
          <w:sz w:val="22"/>
          <w:szCs w:val="22"/>
          <w:shd w:val="clear" w:color="auto" w:fill="FFFF00"/>
        </w:rPr>
        <w:t>&lt;merit payment&gt;</w:t>
      </w:r>
      <w:r w:rsidR="005D7CB5" w:rsidRPr="00E6233C">
        <w:rPr>
          <w:rFonts w:eastAsia="宋体"/>
          <w:highlight w:val="yellow"/>
          <w:lang w:eastAsia="zh-CN"/>
        </w:rPr>
        <w:t>&gt;</w:t>
      </w:r>
      <w:r w:rsidR="00A137AE">
        <w:rPr>
          <w:rFonts w:eastAsia="宋体"/>
          <w:highlight w:val="yellow"/>
          <w:lang w:eastAsia="zh-CN"/>
        </w:rPr>
        <w:t xml:space="preserve"> * 12months</w:t>
      </w:r>
      <w:r w:rsidR="005D7CB5" w:rsidRPr="00E6233C">
        <w:rPr>
          <w:rFonts w:eastAsia="宋体"/>
          <w:highlight w:val="yellow"/>
          <w:lang w:eastAsia="zh-CN"/>
        </w:rPr>
        <w:t xml:space="preserve"> / &lt;</w:t>
      </w:r>
      <w:r w:rsidR="00A137AE">
        <w:rPr>
          <w:rFonts w:eastAsia="宋体"/>
          <w:highlight w:val="yellow"/>
          <w:lang w:eastAsia="zh-CN"/>
        </w:rPr>
        <w:t>52 weeks * 5 days</w:t>
      </w:r>
      <w:r w:rsidR="005D7CB5" w:rsidRPr="00E6233C">
        <w:rPr>
          <w:rFonts w:eastAsia="宋体"/>
          <w:highlight w:val="yellow"/>
          <w:lang w:eastAsia="zh-CN"/>
        </w:rPr>
        <w:t>&gt;</w:t>
      </w:r>
    </w:p>
    <w:p w14:paraId="14026968" w14:textId="7B9C1F69" w:rsidR="00592432" w:rsidRDefault="006A0E25" w:rsidP="00592432">
      <w:pPr>
        <w:rPr>
          <w:rFonts w:eastAsia="宋体"/>
          <w:lang w:eastAsia="zh-CN"/>
        </w:rPr>
      </w:pPr>
      <w:r w:rsidRPr="009405B7">
        <w:rPr>
          <w:rFonts w:eastAsia="宋体" w:hint="eastAsia"/>
          <w:highlight w:val="yellow"/>
          <w:lang w:eastAsia="zh-CN"/>
        </w:rPr>
        <w:t>T</w:t>
      </w:r>
      <w:r w:rsidRPr="009405B7">
        <w:rPr>
          <w:rFonts w:eastAsia="宋体"/>
          <w:highlight w:val="yellow"/>
          <w:lang w:eastAsia="zh-CN"/>
        </w:rPr>
        <w:t xml:space="preserve">his daily rate will be used for leave compensation </w:t>
      </w:r>
      <w:proofErr w:type="spellStart"/>
      <w:r w:rsidRPr="009405B7">
        <w:rPr>
          <w:rFonts w:eastAsia="宋体"/>
          <w:highlight w:val="yellow"/>
          <w:lang w:eastAsia="zh-CN"/>
        </w:rPr>
        <w:t>e.g</w:t>
      </w:r>
      <w:proofErr w:type="spellEnd"/>
      <w:r w:rsidRPr="009405B7">
        <w:rPr>
          <w:rFonts w:eastAsia="宋体"/>
          <w:highlight w:val="yellow"/>
          <w:lang w:eastAsia="zh-CN"/>
        </w:rPr>
        <w:t xml:space="preserve"> unused annual leave compensation when termination.</w:t>
      </w:r>
    </w:p>
    <w:p w14:paraId="0D67AB98" w14:textId="77777777" w:rsidR="00A3274E" w:rsidRDefault="00A3274E" w:rsidP="00592432">
      <w:pPr>
        <w:rPr>
          <w:rFonts w:eastAsia="宋体"/>
          <w:lang w:eastAsia="zh-CN"/>
        </w:rPr>
      </w:pPr>
    </w:p>
    <w:p w14:paraId="5D2E8D41" w14:textId="21B4EA12" w:rsidR="00A3274E" w:rsidRDefault="00A3274E" w:rsidP="00A3274E">
      <w:pPr>
        <w:pStyle w:val="Heading3"/>
        <w:rPr>
          <w:lang w:eastAsia="zh-TW"/>
        </w:rPr>
      </w:pPr>
      <w:r>
        <w:rPr>
          <w:lang w:eastAsia="zh-TW"/>
        </w:rPr>
        <w:t>Daily Rate for Unpaid Leave Deduction - /003</w:t>
      </w:r>
    </w:p>
    <w:p w14:paraId="06CE1097" w14:textId="0C7CF7A5" w:rsidR="00013240" w:rsidRDefault="00013240" w:rsidP="00013240">
      <w:pPr>
        <w:ind w:firstLine="720"/>
        <w:rPr>
          <w:rFonts w:eastAsia="宋体"/>
          <w:lang w:eastAsia="zh-CN"/>
        </w:rPr>
      </w:pPr>
      <w:r w:rsidRPr="00A63C92">
        <w:rPr>
          <w:rFonts w:eastAsia="宋体"/>
          <w:highlight w:val="yellow"/>
          <w:lang w:eastAsia="zh-CN"/>
        </w:rPr>
        <w:t>Daily rate /003 =</w:t>
      </w:r>
      <w:r w:rsidR="003F276A">
        <w:rPr>
          <w:rFonts w:eastAsia="宋体"/>
          <w:highlight w:val="yellow"/>
          <w:lang w:eastAsia="zh-CN"/>
        </w:rPr>
        <w:t xml:space="preserve"> &lt;</w:t>
      </w:r>
      <w:proofErr w:type="spellStart"/>
      <w:r w:rsidR="003F276A">
        <w:rPr>
          <w:rFonts w:eastAsia="宋体"/>
          <w:highlight w:val="yellow"/>
          <w:lang w:eastAsia="zh-CN"/>
        </w:rPr>
        <w:t>unprorated</w:t>
      </w:r>
      <w:proofErr w:type="spellEnd"/>
      <w:r w:rsidR="003F276A">
        <w:rPr>
          <w:rFonts w:eastAsia="宋体"/>
          <w:highlight w:val="yellow"/>
          <w:lang w:eastAsia="zh-CN"/>
        </w:rPr>
        <w:t xml:space="preserve"> monthly base pay </w:t>
      </w:r>
      <w:r w:rsidR="00813788">
        <w:rPr>
          <w:rFonts w:eastAsia="宋体"/>
          <w:highlight w:val="yellow"/>
          <w:lang w:eastAsia="zh-CN"/>
        </w:rPr>
        <w:t>+ managerial allow + HDA</w:t>
      </w:r>
      <w:r w:rsidRPr="00A63C92">
        <w:rPr>
          <w:rFonts w:eastAsia="宋体"/>
          <w:highlight w:val="yellow"/>
          <w:lang w:eastAsia="zh-CN"/>
        </w:rPr>
        <w:t>&gt; / &lt;monthly planned working days&gt;</w:t>
      </w:r>
    </w:p>
    <w:p w14:paraId="4E568831" w14:textId="314C75E9" w:rsidR="00013240" w:rsidRPr="00A63C92" w:rsidRDefault="00A63C92" w:rsidP="00013240">
      <w:pPr>
        <w:rPr>
          <w:rFonts w:eastAsia="宋体"/>
          <w:lang w:eastAsia="zh-CN"/>
        </w:rPr>
      </w:pPr>
      <w:r w:rsidRPr="00A902B3">
        <w:rPr>
          <w:rFonts w:eastAsia="宋体"/>
          <w:highlight w:val="yellow"/>
          <w:lang w:eastAsia="zh-CN"/>
        </w:rPr>
        <w:t>This daily rate will be used to generate unpaid leave deductions</w:t>
      </w:r>
    </w:p>
    <w:p w14:paraId="68B393CB" w14:textId="77777777" w:rsidR="00013240" w:rsidRPr="00013240" w:rsidRDefault="00013240" w:rsidP="00013240">
      <w:pPr>
        <w:rPr>
          <w:rFonts w:eastAsia="PMingLiU"/>
          <w:lang w:eastAsia="zh-TW"/>
        </w:rPr>
      </w:pPr>
    </w:p>
    <w:p w14:paraId="174BD9D3" w14:textId="77777777" w:rsidR="00482E0D" w:rsidRDefault="00482E0D" w:rsidP="00482E0D">
      <w:pPr>
        <w:pStyle w:val="Heading2"/>
      </w:pPr>
      <w:bookmarkStart w:id="99" w:name="_Toc219697016"/>
      <w:bookmarkStart w:id="100" w:name="_Toc19711579"/>
      <w:r>
        <w:t>Prorating Rules</w:t>
      </w:r>
      <w:bookmarkEnd w:id="99"/>
      <w:bookmarkEnd w:id="100"/>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w:t>
      </w:r>
      <w:r w:rsidRPr="00E027B8">
        <w:lastRenderedPageBreak/>
        <w:t>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 xml:space="preserve">A summary of pro-rating factors (rules) is as follows; details are in the </w:t>
      </w:r>
      <w:proofErr w:type="spellStart"/>
      <w:r w:rsidRPr="00E027B8">
        <w:t>Config</w:t>
      </w:r>
      <w:proofErr w:type="spellEnd"/>
      <w:r w:rsidRPr="00E027B8">
        <w:t xml:space="preserve">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hideMark/>
          </w:tcPr>
          <w:p w14:paraId="013CBF7B" w14:textId="77777777" w:rsidR="00482E0D" w:rsidRDefault="00482E0D" w:rsidP="00976DD5">
            <w:pPr>
              <w:pStyle w:val="TableText"/>
              <w:rPr>
                <w:sz w:val="22"/>
              </w:rPr>
            </w:pPr>
            <w:r>
              <w:t>Factor 2</w:t>
            </w:r>
          </w:p>
        </w:tc>
        <w:tc>
          <w:tcPr>
            <w:tcW w:w="6072" w:type="dxa"/>
            <w:tcBorders>
              <w:top w:val="single" w:sz="4" w:space="0" w:color="auto"/>
              <w:left w:val="single" w:sz="4" w:space="0" w:color="auto"/>
              <w:bottom w:val="single" w:sz="4" w:space="0" w:color="auto"/>
              <w:right w:val="single" w:sz="4" w:space="0" w:color="auto"/>
            </w:tcBorders>
            <w:hideMark/>
          </w:tcPr>
          <w:p w14:paraId="128A6FA8" w14:textId="5FB7343B" w:rsidR="00482E0D" w:rsidRDefault="00482E0D" w:rsidP="00976DD5">
            <w:pPr>
              <w:pStyle w:val="TableText"/>
              <w:rPr>
                <w:sz w:val="22"/>
              </w:rPr>
            </w:pPr>
            <w:r>
              <w:t xml:space="preserve">(/802) </w:t>
            </w:r>
            <w:r>
              <w:sym w:font="Wingdings" w:char="F0E0"/>
            </w:r>
            <w:r>
              <w:t xml:space="preserve"> </w:t>
            </w:r>
            <w:r w:rsidRPr="00BF05BB">
              <w:t xml:space="preserve">for Maternity </w:t>
            </w:r>
            <w:proofErr w:type="spellStart"/>
            <w:r w:rsidRPr="00BF05BB">
              <w:t>Lv</w:t>
            </w:r>
            <w:proofErr w:type="spellEnd"/>
            <w:r w:rsidRPr="00BF05BB">
              <w:t xml:space="preserve"> Payment Factoring</w:t>
            </w: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bl>
    <w:p w14:paraId="2E8CB3F3" w14:textId="77777777" w:rsidR="00482E0D" w:rsidRPr="00E027B8" w:rsidRDefault="00482E0D"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41841F8D" w14:textId="73819C1C" w:rsidR="00482E0D" w:rsidRPr="00E027B8" w:rsidRDefault="00482E0D" w:rsidP="00482E0D">
      <w:commentRangeStart w:id="101"/>
      <w:r w:rsidRPr="00E027B8">
        <w:t>Factor (/801)</w:t>
      </w:r>
      <w:r>
        <w:t xml:space="preserve"> = </w:t>
      </w:r>
      <w:r w:rsidRPr="00E91394">
        <w:t>(Working Days - Inactive Working Day</w:t>
      </w:r>
      <w:commentRangeStart w:id="102"/>
      <w:r w:rsidRPr="00E91394">
        <w:t xml:space="preserve"> </w:t>
      </w:r>
      <w:r w:rsidRPr="007E2982">
        <w:rPr>
          <w:strike/>
          <w:highlight w:val="yellow"/>
        </w:rPr>
        <w:t>- &lt;all unpaid lv types days&gt;</w:t>
      </w:r>
      <w:commentRangeEnd w:id="102"/>
      <w:r w:rsidR="007E2982">
        <w:rPr>
          <w:rStyle w:val="CommentReference"/>
          <w:rFonts w:ascii="Arial" w:eastAsia="Times New Roman" w:hAnsi="Arial"/>
          <w:lang w:val="en-AU"/>
        </w:rPr>
        <w:commentReference w:id="102"/>
      </w:r>
      <w:r w:rsidRPr="00E91394">
        <w:t xml:space="preserve"> - &lt;maternity </w:t>
      </w:r>
      <w:proofErr w:type="spellStart"/>
      <w:r w:rsidRPr="00E91394">
        <w:t>Lv</w:t>
      </w:r>
      <w:proofErr w:type="spellEnd"/>
      <w:r w:rsidRPr="00E91394">
        <w:t xml:space="preserve"> days&gt;</w:t>
      </w:r>
      <w:r w:rsidR="001056FA">
        <w:t xml:space="preserve"> - &lt;Parental</w:t>
      </w:r>
      <w:r w:rsidR="00E6422D">
        <w:t>/prenatal</w:t>
      </w:r>
      <w:r w:rsidR="001056FA">
        <w:t xml:space="preserve"> </w:t>
      </w:r>
      <w:proofErr w:type="spellStart"/>
      <w:r w:rsidR="001056FA">
        <w:t>Lv</w:t>
      </w:r>
      <w:proofErr w:type="spellEnd"/>
      <w:r w:rsidR="001056FA">
        <w:t xml:space="preserve"> Days&gt;</w:t>
      </w:r>
      <w:proofErr w:type="gramStart"/>
      <w:r w:rsidRPr="00E91394">
        <w:t xml:space="preserve">) </w:t>
      </w:r>
      <w:r w:rsidR="00370507">
        <w:t xml:space="preserve"> </w:t>
      </w:r>
      <w:r w:rsidRPr="00E91394">
        <w:t>/</w:t>
      </w:r>
      <w:proofErr w:type="gramEnd"/>
      <w:r w:rsidRPr="00E91394">
        <w:t xml:space="preserve"> &lt;whole month Working Days&gt;</w:t>
      </w:r>
      <w:commentRangeEnd w:id="101"/>
      <w:r w:rsidR="00EF0696">
        <w:rPr>
          <w:rStyle w:val="CommentReference"/>
          <w:rFonts w:ascii="Arial" w:eastAsia="Times New Roman" w:hAnsi="Arial"/>
          <w:lang w:val="en-AU"/>
        </w:rPr>
        <w:commentReference w:id="101"/>
      </w:r>
    </w:p>
    <w:p w14:paraId="04BB37FF" w14:textId="77777777" w:rsidR="00482E0D" w:rsidRPr="00E91394" w:rsidRDefault="00482E0D" w:rsidP="00482E0D">
      <w:pPr>
        <w:pStyle w:val="ListParagraph"/>
        <w:numPr>
          <w:ilvl w:val="0"/>
          <w:numId w:val="28"/>
        </w:numPr>
      </w:pPr>
      <w:r>
        <w:rPr>
          <w:rFonts w:eastAsia="宋体"/>
          <w:lang w:eastAsia="zh-CN"/>
        </w:rPr>
        <w:t>Working Days – Planned working days in current sub-period</w:t>
      </w:r>
    </w:p>
    <w:p w14:paraId="1D5FE7F6" w14:textId="5E11EF23" w:rsidR="00482E0D" w:rsidRPr="00BE57C0" w:rsidRDefault="00482E0D" w:rsidP="00482E0D">
      <w:pPr>
        <w:pStyle w:val="ListParagraph"/>
        <w:numPr>
          <w:ilvl w:val="0"/>
          <w:numId w:val="28"/>
        </w:numPr>
      </w:pPr>
      <w:r>
        <w:rPr>
          <w:rFonts w:eastAsia="宋体"/>
          <w:lang w:eastAsia="zh-CN"/>
        </w:rPr>
        <w:t>Inactive Working Days – Planned working days during inactive period (in case of mid-month entry/leave)</w:t>
      </w:r>
      <w:r w:rsidR="00BB2508">
        <w:rPr>
          <w:rFonts w:eastAsia="宋体"/>
          <w:lang w:eastAsia="zh-CN"/>
        </w:rPr>
        <w:t xml:space="preserve"> </w:t>
      </w:r>
    </w:p>
    <w:p w14:paraId="0352964C" w14:textId="6A8AD3BC" w:rsidR="00482E0D" w:rsidRPr="0008430D" w:rsidRDefault="009405B7" w:rsidP="00482E0D">
      <w:pPr>
        <w:pStyle w:val="ListParagraph"/>
        <w:numPr>
          <w:ilvl w:val="0"/>
          <w:numId w:val="28"/>
        </w:numPr>
        <w:rPr>
          <w:highlight w:val="yellow"/>
        </w:rPr>
      </w:pPr>
      <w:r w:rsidRPr="0008430D">
        <w:rPr>
          <w:rFonts w:eastAsia="宋体"/>
          <w:highlight w:val="yellow"/>
          <w:lang w:eastAsia="zh-CN"/>
        </w:rPr>
        <w:t xml:space="preserve">All unpaid leave days – </w:t>
      </w:r>
      <w:r w:rsidR="00482E0D" w:rsidRPr="0008430D">
        <w:rPr>
          <w:rFonts w:eastAsia="宋体"/>
          <w:color w:val="FF0000"/>
          <w:highlight w:val="yellow"/>
          <w:lang w:eastAsia="zh-CN"/>
        </w:rPr>
        <w:t xml:space="preserve"> </w:t>
      </w:r>
      <w:r w:rsidRPr="0008430D">
        <w:rPr>
          <w:rFonts w:eastAsia="宋体"/>
          <w:color w:val="FF0000"/>
          <w:highlight w:val="yellow"/>
          <w:lang w:eastAsia="zh-CN"/>
        </w:rPr>
        <w:t xml:space="preserve">including </w:t>
      </w:r>
      <w:r w:rsidR="00482E0D" w:rsidRPr="0008430D">
        <w:rPr>
          <w:rFonts w:eastAsia="宋体"/>
          <w:color w:val="FF0000"/>
          <w:highlight w:val="yellow"/>
          <w:lang w:eastAsia="zh-CN"/>
        </w:rPr>
        <w:t>those leaves paid by government</w:t>
      </w:r>
      <w:r w:rsidR="00482E0D" w:rsidRPr="0008430D">
        <w:rPr>
          <w:rFonts w:eastAsia="宋体"/>
          <w:strike/>
          <w:highlight w:val="yellow"/>
          <w:lang w:eastAsia="zh-CN"/>
        </w:rPr>
        <w:t xml:space="preserve"> </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0111B4" w14:paraId="740568D9" w14:textId="77777777" w:rsidTr="000111B4">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28FEDA64" w14:textId="77777777" w:rsidR="000111B4" w:rsidRDefault="000111B4">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40D0339" w14:textId="77777777" w:rsidR="000111B4" w:rsidRDefault="000111B4">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124173D5" w14:textId="77777777" w:rsidR="000111B4" w:rsidRDefault="000111B4">
            <w:pPr>
              <w:rPr>
                <w:rFonts w:ascii="Arial" w:hAnsi="Arial" w:cs="Arial"/>
                <w:sz w:val="20"/>
                <w:szCs w:val="20"/>
              </w:rPr>
            </w:pPr>
            <w:r>
              <w:rPr>
                <w:rFonts w:ascii="Arial" w:hAnsi="Arial" w:cs="Arial"/>
                <w:sz w:val="20"/>
                <w:szCs w:val="20"/>
              </w:rPr>
              <w:t>Counting Class</w:t>
            </w:r>
          </w:p>
        </w:tc>
      </w:tr>
      <w:tr w:rsidR="000111B4" w14:paraId="1B460E09" w14:textId="77777777" w:rsidTr="000111B4">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0E944F10" w14:textId="77777777" w:rsidR="000111B4" w:rsidRDefault="000111B4">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6AA9C099" w14:textId="77777777" w:rsidR="000111B4" w:rsidRDefault="000111B4">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0D4E98BC" w14:textId="77777777" w:rsidR="000111B4" w:rsidRDefault="000111B4">
            <w:pPr>
              <w:rPr>
                <w:rFonts w:ascii="Arial" w:hAnsi="Arial" w:cs="Arial"/>
                <w:sz w:val="20"/>
                <w:szCs w:val="20"/>
              </w:rPr>
            </w:pPr>
            <w:r>
              <w:rPr>
                <w:rFonts w:ascii="Arial" w:hAnsi="Arial" w:cs="Arial"/>
                <w:sz w:val="20"/>
                <w:szCs w:val="20"/>
              </w:rPr>
              <w:t>02</w:t>
            </w:r>
          </w:p>
        </w:tc>
      </w:tr>
      <w:tr w:rsidR="000111B4" w14:paraId="26310361" w14:textId="77777777" w:rsidTr="000111B4">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69952969" w14:textId="77777777" w:rsidR="000111B4" w:rsidRDefault="000111B4">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A629F8D" w14:textId="77777777" w:rsidR="000111B4" w:rsidRDefault="000111B4">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48FA81B" w14:textId="77777777" w:rsidR="000111B4" w:rsidRDefault="000111B4">
            <w:pPr>
              <w:rPr>
                <w:rFonts w:ascii="Arial" w:hAnsi="Arial" w:cs="Arial"/>
                <w:sz w:val="20"/>
                <w:szCs w:val="20"/>
              </w:rPr>
            </w:pPr>
            <w:r>
              <w:rPr>
                <w:rFonts w:ascii="Arial" w:hAnsi="Arial" w:cs="Arial"/>
                <w:sz w:val="20"/>
                <w:szCs w:val="20"/>
              </w:rPr>
              <w:t>02</w:t>
            </w:r>
          </w:p>
        </w:tc>
      </w:tr>
      <w:tr w:rsidR="000111B4" w14:paraId="17D8163C" w14:textId="77777777" w:rsidTr="000111B4">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15B6579" w14:textId="77777777" w:rsidR="000111B4" w:rsidRDefault="000111B4">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6A50A680" w14:textId="77777777" w:rsidR="000111B4" w:rsidRDefault="000111B4">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3106AA5" w14:textId="77777777" w:rsidR="000111B4" w:rsidRDefault="000111B4">
            <w:pPr>
              <w:rPr>
                <w:rFonts w:ascii="Arial" w:hAnsi="Arial" w:cs="Arial"/>
                <w:sz w:val="20"/>
                <w:szCs w:val="20"/>
              </w:rPr>
            </w:pPr>
            <w:r>
              <w:rPr>
                <w:rFonts w:ascii="Arial" w:hAnsi="Arial" w:cs="Arial"/>
                <w:sz w:val="20"/>
                <w:szCs w:val="20"/>
              </w:rPr>
              <w:t>02</w:t>
            </w:r>
          </w:p>
        </w:tc>
      </w:tr>
      <w:tr w:rsidR="000111B4" w14:paraId="0D469B32" w14:textId="77777777" w:rsidTr="000111B4">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7D9AA8D" w14:textId="77777777" w:rsidR="000111B4" w:rsidRDefault="000111B4">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470CA40" w14:textId="77777777" w:rsidR="000111B4" w:rsidRDefault="000111B4">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060BC9BA" w14:textId="77777777" w:rsidR="000111B4" w:rsidRDefault="000111B4">
            <w:pPr>
              <w:rPr>
                <w:rFonts w:ascii="Arial" w:hAnsi="Arial" w:cs="Arial"/>
                <w:sz w:val="20"/>
                <w:szCs w:val="20"/>
              </w:rPr>
            </w:pPr>
            <w:r>
              <w:rPr>
                <w:rFonts w:ascii="Arial" w:hAnsi="Arial" w:cs="Arial"/>
                <w:sz w:val="20"/>
                <w:szCs w:val="20"/>
              </w:rPr>
              <w:t>02</w:t>
            </w:r>
          </w:p>
        </w:tc>
      </w:tr>
      <w:tr w:rsidR="000111B4" w14:paraId="1C0699FF" w14:textId="77777777" w:rsidTr="0080497C">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68BC9099" w14:textId="77777777" w:rsidR="000111B4" w:rsidRDefault="000111B4">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0429B5" w14:textId="77777777" w:rsidR="000111B4" w:rsidRDefault="000111B4">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BC0BC5A" w14:textId="77777777" w:rsidR="000111B4" w:rsidRDefault="000111B4">
            <w:pPr>
              <w:rPr>
                <w:rFonts w:ascii="Arial" w:hAnsi="Arial" w:cs="Arial"/>
                <w:sz w:val="20"/>
                <w:szCs w:val="20"/>
              </w:rPr>
            </w:pPr>
            <w:r>
              <w:rPr>
                <w:rFonts w:ascii="Arial" w:hAnsi="Arial" w:cs="Arial"/>
                <w:sz w:val="20"/>
                <w:szCs w:val="20"/>
              </w:rPr>
              <w:t>02</w:t>
            </w:r>
          </w:p>
        </w:tc>
      </w:tr>
      <w:tr w:rsidR="000111B4" w14:paraId="2724377B"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444E822F" w14:textId="77777777" w:rsidR="000111B4" w:rsidRDefault="000111B4">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2E527E8" w14:textId="77777777" w:rsidR="000111B4" w:rsidRDefault="000111B4">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7C38B928" w14:textId="5C4874CE" w:rsidR="000111B4" w:rsidRDefault="0080497C">
            <w:pPr>
              <w:rPr>
                <w:rFonts w:ascii="Arial" w:hAnsi="Arial" w:cs="Arial"/>
                <w:sz w:val="20"/>
                <w:szCs w:val="20"/>
              </w:rPr>
            </w:pPr>
            <w:r w:rsidRPr="0080497C">
              <w:rPr>
                <w:rFonts w:ascii="Arial" w:hAnsi="Arial" w:cs="Arial"/>
                <w:color w:val="FFFF00"/>
                <w:sz w:val="20"/>
                <w:szCs w:val="20"/>
              </w:rPr>
              <w:t>06</w:t>
            </w:r>
          </w:p>
        </w:tc>
      </w:tr>
      <w:tr w:rsidR="000111B4" w14:paraId="69E98FD5"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3713E94" w14:textId="77777777" w:rsidR="000111B4" w:rsidRDefault="000111B4">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7A85E4" w14:textId="77777777" w:rsidR="000111B4" w:rsidRDefault="000111B4">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696F324C" w14:textId="35171B5B" w:rsidR="000111B4" w:rsidRDefault="007F3512">
            <w:pPr>
              <w:rPr>
                <w:rFonts w:ascii="Arial" w:hAnsi="Arial" w:cs="Arial"/>
                <w:sz w:val="20"/>
                <w:szCs w:val="20"/>
              </w:rPr>
            </w:pPr>
            <w:r>
              <w:rPr>
                <w:rFonts w:ascii="Arial" w:hAnsi="Arial" w:cs="Arial"/>
                <w:color w:val="FFFF00"/>
                <w:sz w:val="20"/>
                <w:szCs w:val="20"/>
              </w:rPr>
              <w:t>06</w:t>
            </w:r>
          </w:p>
        </w:tc>
      </w:tr>
      <w:tr w:rsidR="000111B4" w14:paraId="65067C8C" w14:textId="77777777" w:rsidTr="000111B4">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403FD2BE" w14:textId="77777777" w:rsidR="000111B4" w:rsidRDefault="000111B4">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B84A03B" w14:textId="77777777" w:rsidR="000111B4" w:rsidRDefault="000111B4">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5A03F623" w14:textId="77777777" w:rsidR="000111B4" w:rsidRDefault="000111B4">
            <w:pPr>
              <w:rPr>
                <w:rFonts w:ascii="Arial" w:hAnsi="Arial" w:cs="Arial"/>
                <w:sz w:val="20"/>
                <w:szCs w:val="20"/>
              </w:rPr>
            </w:pPr>
            <w:r>
              <w:rPr>
                <w:rFonts w:ascii="Arial" w:hAnsi="Arial" w:cs="Arial"/>
                <w:sz w:val="20"/>
                <w:szCs w:val="20"/>
              </w:rPr>
              <w:t>03</w:t>
            </w:r>
          </w:p>
        </w:tc>
      </w:tr>
      <w:tr w:rsidR="000111B4" w14:paraId="2F518826" w14:textId="77777777" w:rsidTr="000111B4">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44E4ECE9" w14:textId="77777777" w:rsidR="000111B4" w:rsidRDefault="000111B4">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D618F9F" w14:textId="77777777" w:rsidR="000111B4" w:rsidRDefault="000111B4">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2CF8C98" w14:textId="77777777" w:rsidR="000111B4" w:rsidRDefault="000111B4">
            <w:pPr>
              <w:rPr>
                <w:rFonts w:ascii="Arial" w:hAnsi="Arial" w:cs="Arial"/>
                <w:sz w:val="20"/>
                <w:szCs w:val="20"/>
              </w:rPr>
            </w:pPr>
            <w:r>
              <w:rPr>
                <w:rFonts w:ascii="Arial" w:hAnsi="Arial" w:cs="Arial"/>
                <w:sz w:val="20"/>
                <w:szCs w:val="20"/>
              </w:rPr>
              <w:t>03</w:t>
            </w:r>
          </w:p>
        </w:tc>
      </w:tr>
      <w:tr w:rsidR="000111B4" w14:paraId="7188F38E" w14:textId="77777777" w:rsidTr="000111B4">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5E0E6FB" w14:textId="77777777" w:rsidR="000111B4" w:rsidRDefault="000111B4">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00A0879" w14:textId="77777777" w:rsidR="000111B4" w:rsidRDefault="000111B4">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1BF3C2E8" w14:textId="77777777" w:rsidR="000111B4" w:rsidRDefault="000111B4">
            <w:pPr>
              <w:rPr>
                <w:rFonts w:ascii="Arial" w:hAnsi="Arial" w:cs="Arial"/>
                <w:sz w:val="20"/>
                <w:szCs w:val="20"/>
              </w:rPr>
            </w:pPr>
            <w:r>
              <w:rPr>
                <w:rFonts w:ascii="Arial" w:hAnsi="Arial" w:cs="Arial"/>
                <w:sz w:val="20"/>
                <w:szCs w:val="20"/>
              </w:rPr>
              <w:t>03</w:t>
            </w:r>
          </w:p>
        </w:tc>
      </w:tr>
      <w:tr w:rsidR="000111B4" w14:paraId="2AFBF1D7" w14:textId="77777777" w:rsidTr="000111B4">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2DF47BAF" w14:textId="77777777" w:rsidR="000111B4" w:rsidRDefault="000111B4">
            <w:pPr>
              <w:rPr>
                <w:rFonts w:ascii="Calibri" w:hAnsi="Calibri" w:cs="Calibri"/>
                <w:color w:val="000000"/>
                <w:sz w:val="20"/>
                <w:szCs w:val="20"/>
              </w:rPr>
            </w:pPr>
            <w:r>
              <w:rPr>
                <w:color w:val="000000"/>
                <w:sz w:val="20"/>
                <w:szCs w:val="20"/>
              </w:rPr>
              <w:lastRenderedPageBreak/>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39AE09" w14:textId="77777777" w:rsidR="000111B4" w:rsidRDefault="000111B4">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1AD6515C" w14:textId="77777777" w:rsidR="000111B4" w:rsidRDefault="000111B4">
            <w:pPr>
              <w:rPr>
                <w:rFonts w:ascii="Arial" w:hAnsi="Arial" w:cs="Arial"/>
                <w:sz w:val="20"/>
                <w:szCs w:val="20"/>
              </w:rPr>
            </w:pPr>
            <w:r>
              <w:rPr>
                <w:rFonts w:ascii="Arial" w:hAnsi="Arial" w:cs="Arial"/>
                <w:sz w:val="20"/>
                <w:szCs w:val="20"/>
              </w:rPr>
              <w:t>03</w:t>
            </w:r>
          </w:p>
        </w:tc>
      </w:tr>
      <w:tr w:rsidR="000111B4" w14:paraId="1172FA97" w14:textId="77777777" w:rsidTr="000111B4">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E79A085" w14:textId="77777777" w:rsidR="000111B4" w:rsidRDefault="000111B4">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3B0FD8DF" w14:textId="77777777" w:rsidR="000111B4" w:rsidRDefault="000111B4">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69FFB295" w14:textId="77777777" w:rsidR="000111B4" w:rsidRDefault="000111B4">
            <w:pPr>
              <w:rPr>
                <w:rFonts w:ascii="Arial" w:hAnsi="Arial" w:cs="Arial"/>
                <w:sz w:val="20"/>
                <w:szCs w:val="20"/>
              </w:rPr>
            </w:pPr>
            <w:r>
              <w:rPr>
                <w:rFonts w:ascii="Arial" w:hAnsi="Arial" w:cs="Arial"/>
                <w:sz w:val="20"/>
                <w:szCs w:val="20"/>
              </w:rPr>
              <w:t>04</w:t>
            </w:r>
          </w:p>
        </w:tc>
      </w:tr>
    </w:tbl>
    <w:p w14:paraId="2CB8E4E1" w14:textId="77777777" w:rsidR="001D6854" w:rsidRPr="00BE57C0" w:rsidRDefault="001D6854" w:rsidP="001D6854">
      <w:pPr>
        <w:pStyle w:val="ListParagraph"/>
        <w:ind w:left="1860"/>
      </w:pPr>
    </w:p>
    <w:p w14:paraId="125C917E" w14:textId="77777777" w:rsidR="00482E0D" w:rsidRPr="00BE57C0" w:rsidRDefault="00482E0D" w:rsidP="00482E0D">
      <w:pPr>
        <w:pStyle w:val="ListParagraph"/>
        <w:numPr>
          <w:ilvl w:val="0"/>
          <w:numId w:val="28"/>
        </w:numPr>
      </w:pPr>
      <w:r>
        <w:rPr>
          <w:rFonts w:eastAsia="宋体"/>
          <w:lang w:eastAsia="zh-CN"/>
        </w:rPr>
        <w:t>Maternity leave days</w:t>
      </w:r>
    </w:p>
    <w:p w14:paraId="044644E1" w14:textId="77777777" w:rsidR="00482E0D" w:rsidRPr="003023C1" w:rsidRDefault="00482E0D" w:rsidP="00482E0D">
      <w:pPr>
        <w:pStyle w:val="ListParagraph"/>
        <w:numPr>
          <w:ilvl w:val="0"/>
          <w:numId w:val="28"/>
        </w:numPr>
      </w:pPr>
      <w:r>
        <w:rPr>
          <w:rFonts w:eastAsia="宋体"/>
          <w:lang w:eastAsia="zh-CN"/>
        </w:rPr>
        <w:t>Whole month working days – Planned working days in the whole month</w:t>
      </w:r>
    </w:p>
    <w:p w14:paraId="16CD1567" w14:textId="77777777" w:rsidR="00482E0D" w:rsidRDefault="00482E0D" w:rsidP="00482E0D">
      <w:pPr>
        <w:pStyle w:val="ListParagraph"/>
        <w:ind w:left="1860"/>
      </w:pPr>
    </w:p>
    <w:p w14:paraId="54BAC398" w14:textId="77777777" w:rsidR="00482E0D" w:rsidRDefault="00482E0D" w:rsidP="00482E0D">
      <w:pPr>
        <w:pStyle w:val="ListParagraph"/>
        <w:ind w:left="1860"/>
      </w:pPr>
    </w:p>
    <w:p w14:paraId="1BEE7A62" w14:textId="77777777" w:rsidR="00482E0D" w:rsidRDefault="00482E0D" w:rsidP="00482E0D">
      <w:pPr>
        <w:pStyle w:val="ListParagraph"/>
        <w:ind w:left="1860"/>
      </w:pPr>
    </w:p>
    <w:p w14:paraId="26D9C51D" w14:textId="77777777" w:rsidR="00482E0D" w:rsidRPr="00E027B8" w:rsidRDefault="00482E0D" w:rsidP="00482E0D">
      <w:pPr>
        <w:pStyle w:val="ListParagraph"/>
        <w:ind w:left="1860"/>
      </w:pPr>
    </w:p>
    <w:p w14:paraId="0B6BB644" w14:textId="77777777" w:rsidR="00482E0D" w:rsidRDefault="00482E0D" w:rsidP="00482E0D">
      <w:pPr>
        <w:rPr>
          <w:b/>
        </w:rPr>
      </w:pPr>
      <w:r w:rsidRPr="00E027B8">
        <w:rPr>
          <w:b/>
        </w:rPr>
        <w:t>Proration Rule (factor</w:t>
      </w:r>
      <w:r>
        <w:rPr>
          <w:b/>
        </w:rPr>
        <w:t>-2)</w:t>
      </w:r>
      <w:r w:rsidRPr="00E027B8">
        <w:rPr>
          <w:b/>
        </w:rPr>
        <w:t>:</w:t>
      </w:r>
    </w:p>
    <w:p w14:paraId="3E3C022E" w14:textId="77777777" w:rsidR="00482E0D" w:rsidRDefault="00482E0D" w:rsidP="00482E0D">
      <w:commentRangeStart w:id="103"/>
      <w:commentRangeStart w:id="104"/>
      <w:r>
        <w:t>Factor (/802</w:t>
      </w:r>
      <w:r w:rsidRPr="00E027B8">
        <w:t>)</w:t>
      </w:r>
      <w:r>
        <w:t xml:space="preserve"> = &lt;maternity leave</w:t>
      </w:r>
      <w:r w:rsidRPr="00585C22">
        <w:t xml:space="preserve"> days&gt; / &lt;whole month working days&gt;</w:t>
      </w:r>
      <w:commentRangeEnd w:id="103"/>
      <w:r w:rsidR="00EF0696">
        <w:rPr>
          <w:rStyle w:val="CommentReference"/>
          <w:rFonts w:ascii="Arial" w:eastAsia="Times New Roman" w:hAnsi="Arial"/>
          <w:lang w:val="en-AU"/>
        </w:rPr>
        <w:commentReference w:id="103"/>
      </w:r>
      <w:commentRangeEnd w:id="104"/>
      <w:r w:rsidR="00446018">
        <w:rPr>
          <w:rStyle w:val="CommentReference"/>
          <w:rFonts w:ascii="Arial" w:eastAsia="Times New Roman" w:hAnsi="Arial"/>
          <w:lang w:val="en-AU"/>
        </w:rPr>
        <w:commentReference w:id="104"/>
      </w:r>
    </w:p>
    <w:p w14:paraId="1F2C7063" w14:textId="77777777" w:rsidR="00482E0D" w:rsidRPr="00671EBC" w:rsidRDefault="00482E0D" w:rsidP="00482E0D">
      <w:pPr>
        <w:pStyle w:val="ListParagraph"/>
        <w:numPr>
          <w:ilvl w:val="0"/>
          <w:numId w:val="28"/>
        </w:numPr>
        <w:rPr>
          <w:b/>
        </w:rPr>
      </w:pPr>
      <w:r>
        <w:t>Maternity leave</w:t>
      </w:r>
      <w:r w:rsidRPr="00585C22">
        <w:t xml:space="preserve"> days</w:t>
      </w:r>
    </w:p>
    <w:p w14:paraId="06E038FF" w14:textId="77777777" w:rsidR="00482E0D" w:rsidRPr="00B90FBE" w:rsidRDefault="00482E0D" w:rsidP="00482E0D">
      <w:pPr>
        <w:pStyle w:val="ListParagraph"/>
        <w:numPr>
          <w:ilvl w:val="0"/>
          <w:numId w:val="28"/>
        </w:numPr>
        <w:rPr>
          <w:b/>
        </w:rPr>
      </w:pPr>
      <w:r>
        <w:rPr>
          <w:rFonts w:eastAsia="宋体"/>
          <w:lang w:eastAsia="zh-CN"/>
        </w:rPr>
        <w:t>Whole month working days – Planned working days in the whole month</w:t>
      </w:r>
    </w:p>
    <w:p w14:paraId="4F053EED" w14:textId="77777777" w:rsidR="00482E0D" w:rsidRDefault="00482E0D" w:rsidP="00592432"/>
    <w:p w14:paraId="5E372549" w14:textId="50E798A8" w:rsidR="00FE5708" w:rsidRPr="006E587B" w:rsidRDefault="00FE5708" w:rsidP="00FE5708">
      <w:pPr>
        <w:rPr>
          <w:b/>
          <w:highlight w:val="yellow"/>
        </w:rPr>
      </w:pPr>
      <w:r w:rsidRPr="006E587B">
        <w:rPr>
          <w:b/>
          <w:highlight w:val="yellow"/>
        </w:rPr>
        <w:t>Proration Rule (factor-3):</w:t>
      </w:r>
    </w:p>
    <w:p w14:paraId="0879FC17" w14:textId="3F075167" w:rsidR="00FE5708" w:rsidRPr="006E587B" w:rsidRDefault="00FE5708" w:rsidP="00592432">
      <w:pPr>
        <w:rPr>
          <w:highlight w:val="yellow"/>
        </w:rPr>
      </w:pPr>
      <w:r w:rsidRPr="006E587B">
        <w:rPr>
          <w:highlight w:val="yellow"/>
        </w:rPr>
        <w:t xml:space="preserve">Factor (/803) = </w:t>
      </w:r>
      <w:r w:rsidRPr="006E587B">
        <w:rPr>
          <w:rFonts w:hint="eastAsia"/>
          <w:highlight w:val="yellow"/>
        </w:rPr>
        <w:t>(&lt;monthly active working days</w:t>
      </w:r>
      <w:r w:rsidRPr="006E587B">
        <w:rPr>
          <w:highlight w:val="yellow"/>
        </w:rPr>
        <w:t xml:space="preserve"> </w:t>
      </w:r>
      <w:r w:rsidRPr="006E587B">
        <w:rPr>
          <w:rFonts w:hint="eastAsia"/>
          <w:highlight w:val="yellow"/>
        </w:rPr>
        <w:t>+</w:t>
      </w:r>
      <w:r w:rsidRPr="006E587B">
        <w:rPr>
          <w:highlight w:val="yellow"/>
        </w:rPr>
        <w:t xml:space="preserve"> </w:t>
      </w:r>
      <w:r w:rsidRPr="006E587B">
        <w:rPr>
          <w:rFonts w:hint="eastAsia"/>
          <w:highlight w:val="yellow"/>
        </w:rPr>
        <w:t>public holidays&gt; - &lt;</w:t>
      </w:r>
      <w:r w:rsidRPr="006E587B">
        <w:rPr>
          <w:rFonts w:hint="eastAsia"/>
          <w:b/>
          <w:color w:val="FF0000"/>
          <w:highlight w:val="yellow"/>
        </w:rPr>
        <w:t>all unpaid lv days</w:t>
      </w:r>
      <w:r w:rsidRPr="006E587B">
        <w:rPr>
          <w:b/>
          <w:color w:val="FF0000"/>
          <w:highlight w:val="yellow"/>
        </w:rPr>
        <w:t xml:space="preserve"> exclude government paid types</w:t>
      </w:r>
      <w:r w:rsidRPr="006E587B">
        <w:rPr>
          <w:rFonts w:hint="eastAsia"/>
          <w:highlight w:val="yellow"/>
        </w:rPr>
        <w:t>&gt;)] /</w:t>
      </w:r>
      <w:r w:rsidRPr="006E587B">
        <w:rPr>
          <w:highlight w:val="yellow"/>
        </w:rPr>
        <w:t xml:space="preserve"> &lt;total working days in the year + public holidays &gt;</w:t>
      </w:r>
    </w:p>
    <w:p w14:paraId="491B4870" w14:textId="14F64BD5" w:rsidR="00D952CA" w:rsidRDefault="00D952CA" w:rsidP="00592432">
      <w:r w:rsidRPr="006E587B">
        <w:rPr>
          <w:highlight w:val="yellow"/>
        </w:rPr>
        <w:t xml:space="preserve">This factor is similar with factor /801 while the only difference is the </w:t>
      </w:r>
      <w:r w:rsidRPr="006E587B">
        <w:rPr>
          <w:rFonts w:hint="eastAsia"/>
          <w:highlight w:val="yellow"/>
        </w:rPr>
        <w:t>&lt;</w:t>
      </w:r>
      <w:r w:rsidRPr="006E587B">
        <w:rPr>
          <w:rFonts w:hint="eastAsia"/>
          <w:b/>
          <w:color w:val="FF0000"/>
          <w:highlight w:val="yellow"/>
        </w:rPr>
        <w:t>all unpaid lv days</w:t>
      </w:r>
      <w:r w:rsidRPr="006E587B">
        <w:rPr>
          <w:b/>
          <w:color w:val="FF0000"/>
          <w:highlight w:val="yellow"/>
        </w:rPr>
        <w:t xml:space="preserve"> exclude government paid types</w:t>
      </w:r>
      <w:r w:rsidRPr="006E587B">
        <w:rPr>
          <w:rFonts w:hint="eastAsia"/>
          <w:highlight w:val="yellow"/>
        </w:rPr>
        <w:t>&gt;</w:t>
      </w:r>
      <w:r w:rsidRPr="006E587B">
        <w:rPr>
          <w:highlight w:val="yellow"/>
        </w:rPr>
        <w:t xml:space="preserve"> part. This factor will be used in 13</w:t>
      </w:r>
      <w:r w:rsidRPr="006E587B">
        <w:rPr>
          <w:highlight w:val="yellow"/>
          <w:vertAlign w:val="superscript"/>
        </w:rPr>
        <w:t>th</w:t>
      </w:r>
      <w:r w:rsidRPr="006E587B">
        <w:rPr>
          <w:highlight w:val="yellow"/>
        </w:rPr>
        <w:t xml:space="preserve"> month salary case.</w:t>
      </w:r>
    </w:p>
    <w:p w14:paraId="1D437F58" w14:textId="77777777" w:rsidR="009F2FFB" w:rsidRDefault="009F2FFB" w:rsidP="00592432"/>
    <w:p w14:paraId="2ACA70BB" w14:textId="6F40C839" w:rsidR="009F2FFB" w:rsidRDefault="009F2FFB" w:rsidP="009F2FFB">
      <w:pPr>
        <w:rPr>
          <w:b/>
        </w:rPr>
      </w:pPr>
      <w:r w:rsidRPr="00E027B8">
        <w:rPr>
          <w:b/>
        </w:rPr>
        <w:t>Proration Rule (factor</w:t>
      </w:r>
      <w:r>
        <w:rPr>
          <w:b/>
        </w:rPr>
        <w:t>-4)</w:t>
      </w:r>
      <w:r w:rsidRPr="00E027B8">
        <w:rPr>
          <w:b/>
        </w:rPr>
        <w:t>:</w:t>
      </w:r>
    </w:p>
    <w:p w14:paraId="33538CED" w14:textId="77BE8095" w:rsidR="009F2FFB" w:rsidRDefault="009F2FFB" w:rsidP="009F2FFB">
      <w:commentRangeStart w:id="105"/>
      <w:commentRangeStart w:id="106"/>
      <w:r>
        <w:t>Factor (/804</w:t>
      </w:r>
      <w:r w:rsidRPr="00E027B8">
        <w:t>)</w:t>
      </w:r>
      <w:r>
        <w:t xml:space="preserve"> = &lt;Parental &amp; Prenatal </w:t>
      </w:r>
      <w:proofErr w:type="spellStart"/>
      <w:r>
        <w:t>Lv</w:t>
      </w:r>
      <w:proofErr w:type="spellEnd"/>
      <w:r>
        <w:t xml:space="preserve"> days</w:t>
      </w:r>
      <w:r w:rsidRPr="00585C22">
        <w:t>&gt; / &lt;whole month working days&gt;</w:t>
      </w:r>
      <w:commentRangeEnd w:id="105"/>
      <w:r>
        <w:rPr>
          <w:rStyle w:val="CommentReference"/>
          <w:rFonts w:ascii="Arial" w:eastAsia="Times New Roman" w:hAnsi="Arial"/>
          <w:lang w:val="en-AU"/>
        </w:rPr>
        <w:commentReference w:id="105"/>
      </w:r>
      <w:commentRangeEnd w:id="106"/>
      <w:r>
        <w:rPr>
          <w:rStyle w:val="CommentReference"/>
          <w:rFonts w:ascii="Arial" w:eastAsia="Times New Roman" w:hAnsi="Arial"/>
          <w:lang w:val="en-AU"/>
        </w:rPr>
        <w:commentReference w:id="106"/>
      </w:r>
    </w:p>
    <w:p w14:paraId="27523585" w14:textId="0EF6E919" w:rsidR="009F2FFB" w:rsidRPr="00671EBC" w:rsidRDefault="009F2FFB" w:rsidP="009F2FFB">
      <w:pPr>
        <w:pStyle w:val="ListParagraph"/>
        <w:numPr>
          <w:ilvl w:val="0"/>
          <w:numId w:val="28"/>
        </w:numPr>
        <w:rPr>
          <w:b/>
        </w:rPr>
      </w:pPr>
      <w:r>
        <w:t xml:space="preserve">Parental &amp; Prenatal </w:t>
      </w:r>
      <w:proofErr w:type="spellStart"/>
      <w:r>
        <w:t>Lv</w:t>
      </w:r>
      <w:proofErr w:type="spellEnd"/>
      <w:r>
        <w:t xml:space="preserve"> days</w:t>
      </w:r>
    </w:p>
    <w:p w14:paraId="41791415" w14:textId="6257BE00" w:rsidR="009F2FFB" w:rsidRPr="00FE5708" w:rsidRDefault="009F2FFB" w:rsidP="009F2FFB">
      <w:pPr>
        <w:rPr>
          <w:lang w:val="en-AU"/>
        </w:rPr>
      </w:pPr>
      <w:r>
        <w:rPr>
          <w:rFonts w:eastAsia="宋体"/>
          <w:lang w:eastAsia="zh-CN"/>
        </w:rPr>
        <w:t>Whole month working days – Planned working days in the whole month</w:t>
      </w:r>
    </w:p>
    <w:p w14:paraId="415485EE" w14:textId="77777777" w:rsidR="00003254" w:rsidRDefault="00003254" w:rsidP="00003254">
      <w:pPr>
        <w:pStyle w:val="Heading2"/>
      </w:pPr>
      <w:bookmarkStart w:id="107" w:name="_Toc219697010"/>
      <w:bookmarkStart w:id="108" w:name="_Ref152393004"/>
      <w:bookmarkStart w:id="109" w:name="_Toc120703661"/>
      <w:bookmarkStart w:id="110" w:name="_Toc73610165"/>
      <w:bookmarkStart w:id="111" w:name="_Toc19711580"/>
      <w:r>
        <w:t>Payments</w:t>
      </w:r>
      <w:bookmarkEnd w:id="107"/>
      <w:bookmarkEnd w:id="108"/>
      <w:bookmarkEnd w:id="109"/>
      <w:bookmarkEnd w:id="110"/>
      <w:bookmarkEnd w:id="111"/>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lastRenderedPageBreak/>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w:t>
      </w:r>
      <w:proofErr w:type="gramStart"/>
      <w:r w:rsidRPr="00B72BB5">
        <w:rPr>
          <w:b/>
        </w:rPr>
        <w:t>,  IT2010</w:t>
      </w:r>
      <w:proofErr w:type="gramEnd"/>
      <w:r w:rsidRPr="00B72BB5">
        <w:rPr>
          <w:b/>
        </w:rPr>
        <w:t>,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 xml:space="preserve">Any payment codes that are considered part of basic salary or affect calculations such as overtime/ leave calculations.  These payment codes are paid each pay period and usually do not change often.  </w:t>
      </w:r>
      <w:proofErr w:type="gramStart"/>
      <w:r w:rsidRPr="00B72BB5">
        <w:t>e.g</w:t>
      </w:r>
      <w:proofErr w:type="gramEnd"/>
      <w:r w:rsidRPr="00B72BB5">
        <w:t>.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12" w:name="_Toc19711581"/>
      <w:r>
        <w:t>Basic Salary &amp; Hourly Wage</w:t>
      </w:r>
      <w:bookmarkEnd w:id="112"/>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13"/>
      <w:commentRangeStart w:id="114"/>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w:t>
      </w:r>
      <w:proofErr w:type="gramStart"/>
      <w:r>
        <w:t>&gt;  x</w:t>
      </w:r>
      <w:proofErr w:type="gramEnd"/>
      <w:r>
        <w:t xml:space="preserve">  /801</w:t>
      </w:r>
      <w:commentRangeEnd w:id="113"/>
      <w:r w:rsidR="00EF0696">
        <w:rPr>
          <w:rStyle w:val="CommentReference"/>
          <w:rFonts w:ascii="Arial" w:eastAsia="Times New Roman" w:hAnsi="Arial"/>
          <w:lang w:val="en-AU"/>
        </w:rPr>
        <w:commentReference w:id="113"/>
      </w:r>
      <w:commentRangeEnd w:id="114"/>
      <w:r w:rsidR="00446018">
        <w:rPr>
          <w:rStyle w:val="CommentReference"/>
          <w:rFonts w:ascii="Arial" w:eastAsia="Times New Roman" w:hAnsi="Arial"/>
          <w:lang w:val="en-AU"/>
        </w:rPr>
        <w:commentReference w:id="114"/>
      </w:r>
    </w:p>
    <w:p w14:paraId="1938BD4D" w14:textId="218CB2B5" w:rsidR="00EE39BA" w:rsidRDefault="00EE39BA" w:rsidP="00EE39BA">
      <w:pPr>
        <w:pStyle w:val="Heading4"/>
      </w:pPr>
      <w:r>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w:t>
      </w:r>
      <w:proofErr w:type="gramStart"/>
      <w:r w:rsidR="008A3BE7">
        <w:t>&gt;  *</w:t>
      </w:r>
      <w:proofErr w:type="gramEnd"/>
      <w:r>
        <w:t xml:space="preserve">  &lt;Number of </w:t>
      </w:r>
      <w:proofErr w:type="spellStart"/>
      <w:r>
        <w:t>hrs</w:t>
      </w:r>
      <w:proofErr w:type="spellEnd"/>
      <w:r>
        <w:t>&gt;</w:t>
      </w:r>
    </w:p>
    <w:p w14:paraId="6C292BB8" w14:textId="2A029C28" w:rsidR="003A305C" w:rsidRDefault="00EE39BA" w:rsidP="00EE39BA">
      <w:pPr>
        <w:pStyle w:val="ListParagraph"/>
        <w:numPr>
          <w:ilvl w:val="0"/>
          <w:numId w:val="28"/>
        </w:numPr>
        <w:rPr>
          <w:rFonts w:eastAsia="宋体"/>
          <w:lang w:eastAsia="zh-CN"/>
        </w:rPr>
      </w:pPr>
      <w:r>
        <w:rPr>
          <w:rFonts w:eastAsia="宋体"/>
          <w:lang w:eastAsia="zh-CN"/>
        </w:rPr>
        <w:t>Hourly Rate is stored in WT_1055 AMT field</w:t>
      </w:r>
    </w:p>
    <w:p w14:paraId="412D7EAD" w14:textId="01CC1249" w:rsidR="00EE39BA" w:rsidRPr="00EE39BA" w:rsidRDefault="00EE39BA" w:rsidP="00EE39BA">
      <w:pPr>
        <w:pStyle w:val="ListParagraph"/>
        <w:numPr>
          <w:ilvl w:val="0"/>
          <w:numId w:val="28"/>
        </w:numPr>
        <w:rPr>
          <w:rFonts w:eastAsia="宋体"/>
          <w:lang w:eastAsia="zh-CN"/>
        </w:rPr>
      </w:pPr>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5" w:name="_Toc219697011"/>
      <w:bookmarkStart w:id="116" w:name="_Toc19711582"/>
      <w:commentRangeStart w:id="117"/>
      <w:r>
        <w:t>Overtime</w:t>
      </w:r>
      <w:bookmarkEnd w:id="115"/>
      <w:r w:rsidR="003A305C">
        <w:t xml:space="preserve"> &amp; Time Related </w:t>
      </w:r>
      <w:r w:rsidR="008B2448">
        <w:t>Payments</w:t>
      </w:r>
      <w:bookmarkEnd w:id="116"/>
      <w:commentRangeEnd w:id="117"/>
      <w:r w:rsidR="00D87EB7">
        <w:rPr>
          <w:rStyle w:val="CommentReference"/>
          <w:rFonts w:eastAsia="Times New Roman" w:cs="Times New Roman"/>
          <w:b w:val="0"/>
          <w:lang w:val="en-AU"/>
        </w:rPr>
        <w:commentReference w:id="117"/>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8" w:name="_Toc219697012"/>
      <w:r w:rsidRPr="003E1C96">
        <w:t xml:space="preserve">OT Weekday 150% </w:t>
      </w:r>
      <w:bookmarkEnd w:id="118"/>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w:t>
      </w:r>
      <w:proofErr w:type="gramStart"/>
      <w:r w:rsidR="003E1C96">
        <w:t>001</w:t>
      </w:r>
      <w:r w:rsidR="00003254">
        <w:t xml:space="preserve">  x</w:t>
      </w:r>
      <w:proofErr w:type="gramEnd"/>
      <w:r w:rsidR="00003254">
        <w:t xml:space="preserve">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w:t>
      </w:r>
      <w:proofErr w:type="gramStart"/>
      <w:r w:rsidR="00F51814">
        <w:t>001  x</w:t>
      </w:r>
      <w:proofErr w:type="gramEnd"/>
      <w:r w:rsidR="00F51814">
        <w:t xml:space="preserve">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lastRenderedPageBreak/>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w:t>
      </w:r>
      <w:proofErr w:type="gramStart"/>
      <w:r>
        <w:t>001  x</w:t>
      </w:r>
      <w:proofErr w:type="gramEnd"/>
      <w:r>
        <w:t xml:space="preserve">  OT hours x 200%</w:t>
      </w:r>
    </w:p>
    <w:p w14:paraId="504BB55C" w14:textId="4751A14C" w:rsid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w:t>
      </w:r>
      <w:proofErr w:type="gramStart"/>
      <w:r w:rsidR="0015588C">
        <w:t>001  x</w:t>
      </w:r>
      <w:proofErr w:type="gramEnd"/>
      <w:r w:rsidR="0015588C">
        <w:t xml:space="preserve">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proofErr w:type="gramStart"/>
      <w:r w:rsidR="00120120">
        <w:t>001  x</w:t>
      </w:r>
      <w:proofErr w:type="gramEnd"/>
      <w:r w:rsidR="00120120">
        <w:t xml:space="preserve">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w:t>
      </w:r>
      <w:proofErr w:type="gramStart"/>
      <w:r>
        <w:t>001  x</w:t>
      </w:r>
      <w:proofErr w:type="gramEnd"/>
      <w:r>
        <w:t xml:space="preserve">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w:t>
      </w:r>
      <w:proofErr w:type="gramStart"/>
      <w:r>
        <w:t>001  x</w:t>
      </w:r>
      <w:proofErr w:type="gramEnd"/>
      <w:r>
        <w:t xml:space="preserve">  OT hours x 150%</w:t>
      </w:r>
    </w:p>
    <w:p w14:paraId="30151CD5" w14:textId="362EF80F" w:rsidR="009E14E0" w:rsidRDefault="00D87EB7" w:rsidP="009E14E0">
      <w:pPr>
        <w:pStyle w:val="Heading4"/>
      </w:pPr>
      <w:r w:rsidRPr="00D87EB7">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19" w:name="_Toc219697013"/>
      <w:bookmarkStart w:id="120" w:name="_Toc19711583"/>
      <w:r>
        <w:t>13</w:t>
      </w:r>
      <w:r w:rsidRPr="00B62366">
        <w:rPr>
          <w:vertAlign w:val="superscript"/>
        </w:rPr>
        <w:t>th</w:t>
      </w:r>
      <w:r>
        <w:t xml:space="preserve"> Month Salary – </w:t>
      </w:r>
      <w:r w:rsidR="00003254">
        <w:t>WT311</w:t>
      </w:r>
      <w:bookmarkEnd w:id="119"/>
      <w:r w:rsidR="00B13029">
        <w:t>3</w:t>
      </w:r>
      <w:bookmarkEnd w:id="120"/>
    </w:p>
    <w:p w14:paraId="2892A5EF" w14:textId="59440B4A" w:rsidR="00003254" w:rsidRPr="00B72BB5" w:rsidRDefault="00B62366" w:rsidP="00B72BB5">
      <w:r>
        <w:t>In RMIT VN, the 13</w:t>
      </w:r>
      <w:r w:rsidRPr="00B62366">
        <w:rPr>
          <w:vertAlign w:val="superscript"/>
        </w:rPr>
        <w:t>th</w:t>
      </w:r>
      <w:r>
        <w:t xml:space="preserve"> month salary is paid out every Jan. Local permanent FT/PT VNMs (</w:t>
      </w:r>
      <w:r w:rsidRPr="00B62366">
        <w:t xml:space="preserve">EG=1 or </w:t>
      </w:r>
      <w:r w:rsidR="000A6613" w:rsidRPr="00B62366">
        <w:t>P AND</w:t>
      </w:r>
      <w:r w:rsidR="000A6613">
        <w:t xml:space="preserve"> </w:t>
      </w:r>
      <w:proofErr w:type="spellStart"/>
      <w:r w:rsidR="000A6613">
        <w:t>P</w:t>
      </w:r>
      <w:r w:rsidRPr="00B62366">
        <w:t>ayScalType</w:t>
      </w:r>
      <w:proofErr w:type="spellEnd"/>
      <w:r w:rsidRPr="00B62366">
        <w:t>=02</w:t>
      </w:r>
      <w:r>
        <w:t>) are eligible for the 13</w:t>
      </w:r>
      <w:r w:rsidRPr="00B62366">
        <w:rPr>
          <w:vertAlign w:val="superscript"/>
        </w:rPr>
        <w:t>th</w:t>
      </w:r>
      <w:r>
        <w:t xml:space="preserve"> month salary.</w:t>
      </w:r>
    </w:p>
    <w:p w14:paraId="1D7911EE" w14:textId="6CB6F53B" w:rsidR="00003254" w:rsidRDefault="00B62366" w:rsidP="00B72BB5">
      <w:r>
        <w:t>WT_3113 amount</w:t>
      </w:r>
      <w:r w:rsidR="00003254" w:rsidRPr="00B72BB5">
        <w:t xml:space="preserve"> = </w:t>
      </w:r>
      <w:r w:rsidR="00F32ECF">
        <w:rPr>
          <w:rFonts w:hint="eastAsia"/>
        </w:rPr>
        <w:t>∑</w:t>
      </w:r>
      <w:r w:rsidR="00F32ECF">
        <w:rPr>
          <w:rFonts w:eastAsia="宋体" w:hint="eastAsia"/>
          <w:lang w:eastAsia="zh-CN"/>
        </w:rPr>
        <w:t xml:space="preserve"> </w:t>
      </w:r>
      <w:r w:rsidR="001B3078">
        <w:rPr>
          <w:rFonts w:hint="eastAsia"/>
        </w:rPr>
        <w:t>{</w:t>
      </w:r>
      <w:r w:rsidR="00F32ECF">
        <w:rPr>
          <w:rFonts w:hint="eastAsia"/>
        </w:rPr>
        <w:t xml:space="preserve">[&lt;monthly </w:t>
      </w:r>
      <w:proofErr w:type="spellStart"/>
      <w:r w:rsidR="00F32ECF">
        <w:rPr>
          <w:rFonts w:hint="eastAsia"/>
        </w:rPr>
        <w:t>std</w:t>
      </w:r>
      <w:proofErr w:type="spellEnd"/>
      <w:r w:rsidR="00F32ECF">
        <w:rPr>
          <w:rFonts w:hint="eastAsia"/>
        </w:rPr>
        <w:t xml:space="preserve"> basic pay</w:t>
      </w:r>
      <w:r w:rsidR="006260D9">
        <w:t xml:space="preserve"> </w:t>
      </w:r>
      <w:r w:rsidR="00F32ECF">
        <w:rPr>
          <w:rFonts w:hint="eastAsia"/>
        </w:rPr>
        <w:t>*</w:t>
      </w:r>
      <w:r w:rsidR="006260D9">
        <w:t xml:space="preserve"> </w:t>
      </w:r>
      <w:proofErr w:type="gramStart"/>
      <w:r w:rsidR="00D87EB7">
        <w:t>FTE%</w:t>
      </w:r>
      <w:proofErr w:type="gramEnd"/>
      <w:r w:rsidR="00F32ECF">
        <w:rPr>
          <w:rFonts w:hint="eastAsia"/>
        </w:rPr>
        <w:t>&gt; * (</w:t>
      </w:r>
      <w:commentRangeStart w:id="121"/>
      <w:commentRangeStart w:id="122"/>
      <w:r w:rsidR="00F32ECF">
        <w:rPr>
          <w:rFonts w:hint="eastAsia"/>
        </w:rPr>
        <w:t>&lt;monthly active working days</w:t>
      </w:r>
      <w:r w:rsidR="006260D9">
        <w:t xml:space="preserve"> </w:t>
      </w:r>
      <w:r w:rsidR="00F32ECF">
        <w:rPr>
          <w:rFonts w:hint="eastAsia"/>
        </w:rPr>
        <w:t>+</w:t>
      </w:r>
      <w:r w:rsidR="006260D9">
        <w:t xml:space="preserve"> </w:t>
      </w:r>
      <w:r w:rsidR="00F32ECF">
        <w:rPr>
          <w:rFonts w:hint="eastAsia"/>
        </w:rPr>
        <w:t>public holidays&gt; - &lt;all unpaid lv days&gt;)] /</w:t>
      </w:r>
      <w:r w:rsidR="00F32ECF">
        <w:t xml:space="preserve"> &lt;total working days in the year + public holidays &gt;</w:t>
      </w:r>
      <w:commentRangeEnd w:id="121"/>
      <w:r w:rsidR="005B4E3E">
        <w:rPr>
          <w:rStyle w:val="CommentReference"/>
          <w:rFonts w:ascii="Arial" w:eastAsia="Times New Roman" w:hAnsi="Arial"/>
          <w:lang w:val="en-AU"/>
        </w:rPr>
        <w:commentReference w:id="121"/>
      </w:r>
      <w:commentRangeEnd w:id="122"/>
      <w:r w:rsidR="00F97318">
        <w:rPr>
          <w:rStyle w:val="CommentReference"/>
          <w:rFonts w:ascii="Arial" w:eastAsia="Times New Roman" w:hAnsi="Arial"/>
          <w:lang w:val="en-AU"/>
        </w:rPr>
        <w:commentReference w:id="122"/>
      </w:r>
      <w:r w:rsidR="00F32ECF">
        <w:t xml:space="preserve"> }</w:t>
      </w:r>
    </w:p>
    <w:p w14:paraId="04819071" w14:textId="42EF38A2" w:rsidR="003815C6" w:rsidRPr="00174FE3" w:rsidRDefault="003815C6" w:rsidP="00B72BB5">
      <w:pPr>
        <w:rPr>
          <w:rFonts w:eastAsia="宋体"/>
          <w:color w:val="FF0000"/>
          <w:lang w:eastAsia="zh-CN"/>
        </w:rPr>
      </w:pPr>
      <w:r w:rsidRPr="00174FE3">
        <w:rPr>
          <w:rFonts w:eastAsia="宋体" w:hint="eastAsia"/>
          <w:color w:val="FF0000"/>
          <w:lang w:eastAsia="zh-CN"/>
        </w:rPr>
        <w:t>Q</w:t>
      </w:r>
      <w:r w:rsidRPr="00174FE3">
        <w:rPr>
          <w:rFonts w:eastAsia="宋体"/>
          <w:color w:val="FF0000"/>
          <w:lang w:eastAsia="zh-CN"/>
        </w:rPr>
        <w:t>i</w:t>
      </w:r>
      <w:r w:rsidRPr="00174FE3">
        <w:rPr>
          <w:rFonts w:eastAsia="宋体" w:hint="eastAsia"/>
          <w:color w:val="FF0000"/>
          <w:lang w:eastAsia="zh-CN"/>
        </w:rPr>
        <w:t>:</w:t>
      </w:r>
      <w:r w:rsidR="00D87EB7">
        <w:rPr>
          <w:rFonts w:eastAsia="宋体"/>
          <w:color w:val="FF0000"/>
          <w:lang w:eastAsia="zh-CN"/>
        </w:rPr>
        <w:t xml:space="preserve"> </w:t>
      </w:r>
      <w:r w:rsidRPr="00174FE3">
        <w:rPr>
          <w:rFonts w:eastAsia="宋体"/>
          <w:color w:val="FF0000"/>
          <w:lang w:eastAsia="zh-CN"/>
        </w:rPr>
        <w:t xml:space="preserve">&lt;all unpaid lv days&gt; includes: </w:t>
      </w:r>
    </w:p>
    <w:p w14:paraId="41FF742F" w14:textId="798EE8B5" w:rsidR="003815C6" w:rsidRPr="00174FE3" w:rsidRDefault="003815C6" w:rsidP="00B72BB5">
      <w:pPr>
        <w:rPr>
          <w:rFonts w:eastAsia="宋体"/>
          <w:color w:val="FF0000"/>
          <w:lang w:eastAsia="zh-CN"/>
        </w:rPr>
      </w:pPr>
      <w:r w:rsidRPr="00174FE3">
        <w:rPr>
          <w:rFonts w:eastAsia="宋体"/>
          <w:color w:val="FF0000"/>
          <w:lang w:eastAsia="zh-CN"/>
        </w:rPr>
        <w:lastRenderedPageBreak/>
        <w:t xml:space="preserve">1-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p>
    <w:p w14:paraId="7C196BCF" w14:textId="7A8267A7" w:rsidR="00FC2FE4" w:rsidRPr="00174FE3" w:rsidRDefault="003815C6" w:rsidP="00B72BB5">
      <w:pPr>
        <w:rPr>
          <w:rFonts w:eastAsia="宋体"/>
          <w:color w:val="FF0000"/>
          <w:lang w:eastAsia="zh-CN"/>
        </w:rPr>
      </w:pPr>
      <w:r w:rsidRPr="00174FE3">
        <w:rPr>
          <w:rFonts w:eastAsia="宋体"/>
          <w:color w:val="FF0000"/>
          <w:lang w:eastAsia="zh-CN"/>
        </w:rPr>
        <w:t xml:space="preserve">2-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77CF7444" w14:textId="16D40BAF" w:rsidR="003815C6" w:rsidRPr="00174FE3" w:rsidRDefault="003815C6" w:rsidP="00B72BB5">
      <w:pPr>
        <w:rPr>
          <w:rFonts w:eastAsia="宋体"/>
          <w:color w:val="FF0000"/>
          <w:lang w:eastAsia="zh-CN"/>
        </w:rPr>
      </w:pPr>
      <w:r w:rsidRPr="00174FE3">
        <w:rPr>
          <w:rFonts w:eastAsia="宋体"/>
          <w:color w:val="FF0000"/>
          <w:lang w:eastAsia="zh-CN"/>
        </w:rPr>
        <w:t xml:space="preserve">3-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p>
    <w:p w14:paraId="5FD0EB13" w14:textId="5A975863" w:rsidR="003815C6" w:rsidRDefault="003815C6" w:rsidP="00B72BB5">
      <w:pPr>
        <w:rPr>
          <w:rFonts w:eastAsia="宋体"/>
          <w:color w:val="FF0000"/>
          <w:lang w:eastAsia="zh-CN"/>
        </w:rPr>
      </w:pPr>
      <w:r w:rsidRPr="00174FE3">
        <w:rPr>
          <w:rFonts w:eastAsia="宋体"/>
          <w:color w:val="FF0000"/>
          <w:lang w:eastAsia="zh-CN"/>
        </w:rPr>
        <w:t xml:space="preserve">4-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167A6239" w14:textId="0A997EA8" w:rsidR="00FE5708" w:rsidRPr="00174FE3" w:rsidRDefault="00FE5708" w:rsidP="00B72BB5">
      <w:pPr>
        <w:rPr>
          <w:rFonts w:eastAsia="宋体"/>
          <w:color w:val="FF0000"/>
          <w:lang w:eastAsia="zh-CN"/>
        </w:rPr>
      </w:pPr>
      <w:r>
        <w:rPr>
          <w:rFonts w:eastAsia="宋体"/>
          <w:color w:val="FF0000"/>
          <w:lang w:eastAsia="zh-CN"/>
        </w:rPr>
        <w:t xml:space="preserve">5- Those unpaid </w:t>
      </w:r>
      <w:proofErr w:type="spellStart"/>
      <w:r>
        <w:rPr>
          <w:rFonts w:eastAsia="宋体"/>
          <w:color w:val="FF0000"/>
          <w:lang w:eastAsia="zh-CN"/>
        </w:rPr>
        <w:t>lvs</w:t>
      </w:r>
      <w:proofErr w:type="spellEnd"/>
      <w:r>
        <w:rPr>
          <w:rFonts w:eastAsia="宋体"/>
          <w:color w:val="FF0000"/>
          <w:lang w:eastAsia="zh-CN"/>
        </w:rPr>
        <w:t xml:space="preserve"> which are actually paid by the government should NOT be included here</w:t>
      </w:r>
    </w:p>
    <w:p w14:paraId="7649D723" w14:textId="71FE4C8E" w:rsidR="00FC2FE4" w:rsidRPr="00946FC6" w:rsidRDefault="00FC2FE4" w:rsidP="00946FC6">
      <w:pPr>
        <w:pStyle w:val="ListParagraph"/>
        <w:numPr>
          <w:ilvl w:val="0"/>
          <w:numId w:val="30"/>
        </w:numPr>
        <w:rPr>
          <w:rFonts w:eastAsia="宋体"/>
          <w:lang w:eastAsia="zh-CN"/>
        </w:rPr>
      </w:pPr>
      <w:r w:rsidRPr="00946FC6">
        <w:rPr>
          <w:rFonts w:eastAsia="宋体" w:hint="eastAsia"/>
          <w:lang w:eastAsia="zh-CN"/>
        </w:rPr>
        <w:t>&lt;</w:t>
      </w:r>
      <w:r w:rsidRPr="00FC2FE4">
        <w:rPr>
          <w:rFonts w:hint="eastAsia"/>
        </w:rPr>
        <w:t xml:space="preserve"> </w:t>
      </w:r>
      <w:r w:rsidR="00E53099">
        <w:t>Monthly</w:t>
      </w:r>
      <w:r>
        <w:rPr>
          <w:rFonts w:hint="eastAsia"/>
        </w:rPr>
        <w:t xml:space="preserve"> </w:t>
      </w:r>
      <w:proofErr w:type="spellStart"/>
      <w:r>
        <w:rPr>
          <w:rFonts w:hint="eastAsia"/>
        </w:rPr>
        <w:t>std</w:t>
      </w:r>
      <w:proofErr w:type="spellEnd"/>
      <w:r>
        <w:rPr>
          <w:rFonts w:hint="eastAsia"/>
        </w:rPr>
        <w:t xml:space="preserve"> basic pay</w:t>
      </w:r>
      <w:r>
        <w:t xml:space="preserve"> </w:t>
      </w:r>
      <w:r>
        <w:rPr>
          <w:rFonts w:hint="eastAsia"/>
        </w:rPr>
        <w:t>*</w:t>
      </w:r>
      <w:r>
        <w:t xml:space="preserve"> </w:t>
      </w:r>
      <w:proofErr w:type="gramStart"/>
      <w:r>
        <w:rPr>
          <w:rFonts w:hint="eastAsia"/>
        </w:rPr>
        <w:t>FTE%</w:t>
      </w:r>
      <w:proofErr w:type="gramEnd"/>
      <w:r w:rsidRPr="00946FC6">
        <w:rPr>
          <w:rFonts w:eastAsia="宋体"/>
          <w:lang w:eastAsia="zh-CN"/>
        </w:rPr>
        <w:t>&gt; is the work-load percentage which can be fetch from WPBP master data (IT0007 percentage field).</w:t>
      </w:r>
    </w:p>
    <w:p w14:paraId="2D798643" w14:textId="2FF56490" w:rsidR="006F2B90" w:rsidRPr="00455D6C" w:rsidRDefault="00FC2FE4" w:rsidP="00455D6C">
      <w:pPr>
        <w:pStyle w:val="ListParagraph"/>
        <w:numPr>
          <w:ilvl w:val="0"/>
          <w:numId w:val="30"/>
        </w:numPr>
        <w:rPr>
          <w:rFonts w:eastAsia="宋体"/>
          <w:lang w:eastAsia="zh-CN"/>
        </w:rPr>
      </w:pPr>
      <w:r w:rsidRPr="00946FC6">
        <w:rPr>
          <w:rFonts w:eastAsia="宋体"/>
          <w:lang w:eastAsia="zh-CN"/>
        </w:rPr>
        <w:t>&lt;Public holidays&gt; only means the national public holiday which excludes RMIT VN company holidays.</w:t>
      </w:r>
      <w:r w:rsidR="006F2B90">
        <w:rPr>
          <w:rFonts w:eastAsia="宋体"/>
          <w:lang w:eastAsia="zh-CN"/>
        </w:rPr>
        <w:t xml:space="preserve"> </w:t>
      </w:r>
      <w:commentRangeStart w:id="123"/>
      <w:commentRangeStart w:id="124"/>
      <w:commentRangeStart w:id="125"/>
      <w:r w:rsidR="006F2B90">
        <w:rPr>
          <w:rFonts w:eastAsia="宋体"/>
          <w:lang w:eastAsia="zh-CN"/>
        </w:rPr>
        <w:t>And national holiday will be setup as NORM day in working schedule so that standard payroll operation can fetch it correctly.</w:t>
      </w:r>
      <w:commentRangeEnd w:id="123"/>
      <w:r w:rsidR="006F2B90">
        <w:rPr>
          <w:rStyle w:val="CommentReference"/>
          <w:rFonts w:ascii="Arial" w:eastAsia="Times New Roman" w:hAnsi="Arial"/>
          <w:lang w:val="en-AU"/>
        </w:rPr>
        <w:commentReference w:id="123"/>
      </w:r>
      <w:commentRangeEnd w:id="124"/>
      <w:r w:rsidR="00361ABC">
        <w:rPr>
          <w:rStyle w:val="CommentReference"/>
          <w:rFonts w:ascii="Arial" w:eastAsia="Times New Roman" w:hAnsi="Arial"/>
          <w:lang w:val="en-AU"/>
        </w:rPr>
        <w:commentReference w:id="124"/>
      </w:r>
      <w:commentRangeEnd w:id="125"/>
      <w:r w:rsidR="00446018">
        <w:rPr>
          <w:rStyle w:val="CommentReference"/>
          <w:rFonts w:ascii="Arial" w:eastAsia="Times New Roman" w:hAnsi="Arial"/>
          <w:lang w:val="en-AU"/>
        </w:rPr>
        <w:commentReference w:id="125"/>
      </w:r>
    </w:p>
    <w:p w14:paraId="4BC36D9B" w14:textId="036094E1" w:rsidR="00003254" w:rsidRDefault="00FC2FE4" w:rsidP="00946FC6">
      <w:pPr>
        <w:pStyle w:val="ListParagraph"/>
        <w:numPr>
          <w:ilvl w:val="0"/>
          <w:numId w:val="30"/>
        </w:numPr>
      </w:pPr>
      <w:r>
        <w:t>&lt;Total working days in the year + public holidays &gt; will be stored in V_T511K constant table for each year.</w:t>
      </w:r>
    </w:p>
    <w:p w14:paraId="2F5BF74F" w14:textId="77777777" w:rsidR="00717102" w:rsidRDefault="00717102" w:rsidP="00003254">
      <w:pPr>
        <w:ind w:left="22"/>
        <w:rPr>
          <w:rFonts w:eastAsia="宋体"/>
          <w:lang w:eastAsia="zh-CN"/>
        </w:rPr>
      </w:pPr>
    </w:p>
    <w:p w14:paraId="327FDD93" w14:textId="22ABAE19" w:rsidR="00717102" w:rsidRDefault="00717102" w:rsidP="00946FC6">
      <w:pPr>
        <w:pStyle w:val="ListParagraph"/>
        <w:numPr>
          <w:ilvl w:val="0"/>
          <w:numId w:val="30"/>
        </w:numPr>
      </w:pPr>
      <w:r w:rsidRPr="00946FC6">
        <w:rPr>
          <w:rFonts w:eastAsia="宋体"/>
          <w:lang w:eastAsia="zh-CN"/>
        </w:rPr>
        <w:t xml:space="preserve">WT_9113 = </w:t>
      </w:r>
      <w:r>
        <w:rPr>
          <w:rFonts w:hint="eastAsia"/>
        </w:rPr>
        <w:t xml:space="preserve">{[&lt;monthly </w:t>
      </w:r>
      <w:proofErr w:type="spellStart"/>
      <w:r>
        <w:rPr>
          <w:rFonts w:hint="eastAsia"/>
        </w:rPr>
        <w:t>std</w:t>
      </w:r>
      <w:proofErr w:type="spellEnd"/>
      <w:r>
        <w:rPr>
          <w:rFonts w:hint="eastAsia"/>
        </w:rPr>
        <w:t xml:space="preserve"> basic pay</w:t>
      </w:r>
      <w:r>
        <w:t xml:space="preserve"> </w:t>
      </w:r>
      <w:r>
        <w:rPr>
          <w:rFonts w:hint="eastAsia"/>
        </w:rPr>
        <w:t>*</w:t>
      </w:r>
      <w:r>
        <w:t xml:space="preserve"> </w:t>
      </w:r>
      <w:r>
        <w:rPr>
          <w:rFonts w:hint="eastAsia"/>
        </w:rPr>
        <w:t>FTE%&gt; * (&lt;monthly active working days</w:t>
      </w:r>
      <w:r>
        <w:t xml:space="preserve"> </w:t>
      </w:r>
      <w:r>
        <w:rPr>
          <w:rFonts w:hint="eastAsia"/>
        </w:rPr>
        <w:t>+</w:t>
      </w:r>
      <w:r>
        <w:t xml:space="preserve"> </w:t>
      </w:r>
      <w:r>
        <w:rPr>
          <w:rFonts w:hint="eastAsia"/>
        </w:rPr>
        <w:t>public holidays&gt; - &lt;all unpaid lv days&gt;)] /</w:t>
      </w:r>
      <w:r>
        <w:t xml:space="preserve"> &lt;total working days in the year + public holidays &gt; }</w:t>
      </w:r>
    </w:p>
    <w:p w14:paraId="2F42C5DB" w14:textId="0A7124D8" w:rsidR="00717102" w:rsidRPr="00717102" w:rsidRDefault="00717102" w:rsidP="00946FC6">
      <w:pPr>
        <w:ind w:left="420"/>
        <w:rPr>
          <w:rFonts w:eastAsia="宋体"/>
          <w:lang w:eastAsia="zh-CN"/>
        </w:rPr>
      </w:pPr>
      <w:r>
        <w:rPr>
          <w:rFonts w:eastAsia="宋体"/>
          <w:lang w:eastAsia="zh-CN"/>
        </w:rPr>
        <w:t>WT_9113 will be generated each month and accumulated yearly. So that in every Jan, yearly total WT_9113 can be fetched from last Dec. And the yearly total of WT_9113 is the total 13</w:t>
      </w:r>
      <w:r w:rsidRPr="00717102">
        <w:rPr>
          <w:rFonts w:eastAsia="宋体"/>
          <w:vertAlign w:val="superscript"/>
          <w:lang w:eastAsia="zh-CN"/>
        </w:rPr>
        <w:t>th</w:t>
      </w:r>
      <w:r>
        <w:rPr>
          <w:rFonts w:eastAsia="宋体"/>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C2B5969" w:rsidR="00455D6C" w:rsidRDefault="00455D6C" w:rsidP="00C20DD6">
      <w:pPr>
        <w:rPr>
          <w:rFonts w:eastAsia="宋体"/>
          <w:color w:val="FF0000"/>
          <w:lang w:eastAsia="zh-CN"/>
        </w:rPr>
      </w:pPr>
      <w:commentRangeStart w:id="126"/>
      <w:r>
        <w:rPr>
          <w:rFonts w:eastAsia="宋体"/>
          <w:lang w:eastAsia="zh-CN"/>
        </w:rPr>
        <w:t>W</w:t>
      </w:r>
      <w:r w:rsidR="00E53099">
        <w:rPr>
          <w:rFonts w:eastAsia="宋体"/>
          <w:lang w:eastAsia="zh-CN"/>
        </w:rPr>
        <w:t xml:space="preserve">T_9113 = 2000000 * 100% </w:t>
      </w:r>
      <w:proofErr w:type="gramStart"/>
      <w:r w:rsidR="00E53099">
        <w:rPr>
          <w:rFonts w:eastAsia="宋体"/>
          <w:lang w:eastAsia="zh-CN"/>
        </w:rPr>
        <w:t>{ 0</w:t>
      </w:r>
      <w:proofErr w:type="gramEnd"/>
      <w:r w:rsidR="00E53099">
        <w:rPr>
          <w:rFonts w:eastAsia="宋体"/>
          <w:lang w:eastAsia="zh-CN"/>
        </w:rPr>
        <w:t>/</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26"/>
      <w:r w:rsidR="00361ABC">
        <w:rPr>
          <w:rStyle w:val="CommentReference"/>
          <w:rFonts w:ascii="Arial" w:eastAsia="Times New Roman" w:hAnsi="Arial"/>
          <w:lang w:val="en-AU"/>
        </w:rPr>
        <w:commentReference w:id="126"/>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46F51B84" w14:textId="77777777" w:rsidR="00174FE3" w:rsidRDefault="00174FE3" w:rsidP="00C20DD6">
      <w:pPr>
        <w:rPr>
          <w:rFonts w:eastAsia="宋体"/>
          <w:color w:val="FF0000"/>
          <w:lang w:eastAsia="zh-CN"/>
        </w:rPr>
      </w:pPr>
    </w:p>
    <w:p w14:paraId="243E873E" w14:textId="39E59C98" w:rsidR="00B90FBE" w:rsidRPr="00FD2B2F" w:rsidRDefault="007167A5" w:rsidP="007167A5">
      <w:pPr>
        <w:rPr>
          <w:rFonts w:eastAsia="宋体"/>
          <w:b/>
          <w:i/>
          <w:lang w:eastAsia="zh-CN"/>
        </w:rPr>
      </w:pPr>
      <w:commentRangeStart w:id="127"/>
      <w:r w:rsidRPr="00FD2B2F">
        <w:rPr>
          <w:rFonts w:eastAsia="宋体"/>
          <w:b/>
          <w:i/>
          <w:lang w:eastAsia="zh-CN"/>
        </w:rPr>
        <w:t xml:space="preserve">If a public holiday lies on Sunday (an OFF day), then next working day (Monday) will be set as a guaranteed OFF day (GV/SAP standard guaranteed OFF day solution). Meanwhile, the Sunday will be </w:t>
      </w:r>
      <w:r w:rsidR="00155EA5" w:rsidRPr="00FD2B2F">
        <w:rPr>
          <w:rFonts w:eastAsia="宋体"/>
          <w:b/>
          <w:i/>
          <w:lang w:eastAsia="zh-CN"/>
        </w:rPr>
        <w:t>marked as public holiday class=1 AND planned DWS=NORM, working day.</w:t>
      </w:r>
      <w:commentRangeEnd w:id="127"/>
      <w:r w:rsidR="00FD2B2F" w:rsidRPr="00FD2B2F">
        <w:rPr>
          <w:rStyle w:val="CommentReference"/>
          <w:rFonts w:ascii="Arial" w:eastAsia="Times New Roman" w:hAnsi="Arial"/>
          <w:b/>
          <w:i/>
          <w:lang w:val="en-AU"/>
        </w:rPr>
        <w:commentReference w:id="127"/>
      </w:r>
    </w:p>
    <w:p w14:paraId="03FCC020" w14:textId="77777777" w:rsidR="00B90FBE" w:rsidRDefault="00B90FBE" w:rsidP="00B90FBE">
      <w:pPr>
        <w:pStyle w:val="ListParagraph"/>
        <w:ind w:left="1860"/>
        <w:rPr>
          <w:b/>
        </w:rPr>
      </w:pPr>
    </w:p>
    <w:p w14:paraId="06387C34" w14:textId="77777777" w:rsidR="00202B6B" w:rsidRDefault="00202B6B" w:rsidP="00B90FBE">
      <w:pPr>
        <w:pStyle w:val="ListParagraph"/>
        <w:ind w:left="1860"/>
        <w:rPr>
          <w:b/>
        </w:rPr>
      </w:pP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28" w:name="_Toc19711584"/>
      <w:r>
        <w:t>Severance Pay – WT5080</w:t>
      </w:r>
      <w:bookmarkEnd w:id="128"/>
    </w:p>
    <w:p w14:paraId="33A32BEF" w14:textId="4A6A6EB2" w:rsidR="00202B6B" w:rsidRDefault="00BF0725" w:rsidP="00202B6B">
      <w:r>
        <w:t>Below is the solution of Severance Pay for RMIT Vietnam.</w:t>
      </w:r>
    </w:p>
    <w:p w14:paraId="574CC6BB" w14:textId="04FBE647" w:rsidR="00902742" w:rsidRPr="00902742" w:rsidRDefault="00902742" w:rsidP="00902742">
      <w:pPr>
        <w:pStyle w:val="ListParagraph"/>
        <w:numPr>
          <w:ilvl w:val="0"/>
          <w:numId w:val="31"/>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902742">
      <w:pPr>
        <w:pStyle w:val="ListParagraph"/>
        <w:numPr>
          <w:ilvl w:val="0"/>
          <w:numId w:val="32"/>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FB23C0" w:rsidRDefault="00902742" w:rsidP="00902742">
      <w:pPr>
        <w:pStyle w:val="ListParagraph"/>
        <w:numPr>
          <w:ilvl w:val="0"/>
          <w:numId w:val="32"/>
        </w:numPr>
        <w:rPr>
          <w:highlight w:val="yellow"/>
        </w:rPr>
      </w:pPr>
      <w:commentRangeStart w:id="129"/>
      <w:r w:rsidRPr="00FB23C0">
        <w:rPr>
          <w:rFonts w:eastAsia="宋体"/>
          <w:highlight w:val="yellow"/>
          <w:lang w:eastAsia="zh-CN"/>
        </w:rPr>
        <w:t>For foreigners</w:t>
      </w:r>
      <w:commentRangeEnd w:id="129"/>
      <w:r w:rsidR="00FB23C0">
        <w:rPr>
          <w:rStyle w:val="CommentReference"/>
          <w:rFonts w:ascii="Arial" w:eastAsia="Times New Roman" w:hAnsi="Arial"/>
          <w:lang w:val="en-AU"/>
        </w:rPr>
        <w:commentReference w:id="129"/>
      </w:r>
    </w:p>
    <w:p w14:paraId="0EA5A687" w14:textId="029EB33C" w:rsidR="009325B8" w:rsidRPr="00FB23C0" w:rsidRDefault="009325B8" w:rsidP="009325B8">
      <w:pPr>
        <w:pStyle w:val="ListParagraph"/>
        <w:ind w:left="840"/>
        <w:rPr>
          <w:highlight w:val="yellow"/>
        </w:rPr>
      </w:pPr>
      <w:r w:rsidRPr="00FB23C0">
        <w:rPr>
          <w:highlight w:val="yellow"/>
        </w:rPr>
        <w:t>By standard, system will generate /031 (last 6 months average) as the SP base. But if WT_9031 is input, use WT_9031 as the SP base.</w:t>
      </w:r>
    </w:p>
    <w:p w14:paraId="050C8D49" w14:textId="4F2383F5" w:rsidR="00780B56" w:rsidRPr="00FB23C0" w:rsidRDefault="009325B8" w:rsidP="00902742">
      <w:pPr>
        <w:pStyle w:val="ListParagraph"/>
        <w:ind w:left="840"/>
        <w:rPr>
          <w:highlight w:val="yellow"/>
        </w:rPr>
      </w:pPr>
      <w:r w:rsidRPr="00FB23C0">
        <w:rPr>
          <w:highlight w:val="yellow"/>
        </w:rPr>
        <w:t>So move /031 amount to 9032, and if 9031 exists, use 9031 amount to overwrite 9032.</w:t>
      </w:r>
    </w:p>
    <w:p w14:paraId="208A3914" w14:textId="376AB848" w:rsidR="009325B8" w:rsidRPr="00FB23C0" w:rsidRDefault="009325B8" w:rsidP="009325B8">
      <w:pPr>
        <w:rPr>
          <w:highlight w:val="yellow"/>
        </w:rPr>
      </w:pPr>
      <w:r w:rsidRPr="00FB23C0">
        <w:rPr>
          <w:highlight w:val="yellow"/>
        </w:rPr>
        <w:t>As above, local VNM and foreigner’s SP base logic will be aligned as the same. But when generate /031 average, the ingredients WTs will be different:</w:t>
      </w:r>
    </w:p>
    <w:p w14:paraId="142C6931" w14:textId="7FD9A40A" w:rsidR="009325B8" w:rsidRPr="00FB23C0" w:rsidRDefault="009325B8" w:rsidP="009325B8">
      <w:pPr>
        <w:rPr>
          <w:highlight w:val="yellow"/>
        </w:rPr>
      </w:pPr>
      <w:r w:rsidRPr="00FB23C0">
        <w:rPr>
          <w:highlight w:val="yellow"/>
        </w:rPr>
        <w:t>For local VNM the average base items will be:</w:t>
      </w:r>
    </w:p>
    <w:p w14:paraId="3ABCFC1F" w14:textId="23E7B9F9" w:rsidR="00FB23C0" w:rsidRPr="00FB23C0" w:rsidRDefault="00827FFA" w:rsidP="00FB23C0">
      <w:pPr>
        <w:pStyle w:val="ListParagraph"/>
        <w:numPr>
          <w:ilvl w:val="0"/>
          <w:numId w:val="37"/>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w:t>
      </w:r>
      <w:r w:rsidR="00A42E7B">
        <w:rPr>
          <w:rFonts w:eastAsia="宋体"/>
          <w:highlight w:val="yellow"/>
          <w:lang w:eastAsia="zh-CN"/>
        </w:rPr>
        <w:t xml:space="preserve"> Salary</w:t>
      </w:r>
      <w:r w:rsidRPr="003D5438">
        <w:rPr>
          <w:rFonts w:eastAsia="宋体"/>
          <w:color w:val="FF0000"/>
          <w:highlight w:val="yellow"/>
          <w:lang w:eastAsia="zh-CN"/>
        </w:rPr>
        <w:t xml:space="preserve"> </w:t>
      </w:r>
      <w:r w:rsidRPr="003D5438">
        <w:rPr>
          <w:rFonts w:eastAsia="宋体"/>
          <w:color w:val="FF0000"/>
          <w:highlight w:val="yellow"/>
          <w:lang w:eastAsia="zh-CN"/>
        </w:rPr>
        <w:sym w:font="Wingdings" w:char="F0E0"/>
      </w:r>
      <w:r w:rsidR="003D5438" w:rsidRPr="003D5438">
        <w:rPr>
          <w:rFonts w:eastAsia="宋体"/>
          <w:color w:val="FF0000"/>
          <w:highlight w:val="yellow"/>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FB23C0" w:rsidRDefault="00FB23C0" w:rsidP="00FB23C0">
      <w:pPr>
        <w:pStyle w:val="ListParagraph"/>
        <w:numPr>
          <w:ilvl w:val="0"/>
          <w:numId w:val="37"/>
        </w:numPr>
        <w:rPr>
          <w:highlight w:val="yellow"/>
        </w:rPr>
      </w:pPr>
      <w:r w:rsidRPr="00FB23C0">
        <w:rPr>
          <w:rFonts w:eastAsia="宋体"/>
          <w:highlight w:val="yellow"/>
          <w:lang w:eastAsia="zh-CN"/>
        </w:rPr>
        <w:t>Managerial allowance</w:t>
      </w:r>
    </w:p>
    <w:p w14:paraId="3679E3F3" w14:textId="02ED5F04" w:rsidR="00FB23C0" w:rsidRPr="00FB23C0" w:rsidRDefault="00FB23C0" w:rsidP="00FB23C0">
      <w:pPr>
        <w:pStyle w:val="ListParagraph"/>
        <w:numPr>
          <w:ilvl w:val="0"/>
          <w:numId w:val="37"/>
        </w:numPr>
        <w:rPr>
          <w:highlight w:val="yellow"/>
        </w:rPr>
      </w:pPr>
      <w:r w:rsidRPr="00FB23C0">
        <w:rPr>
          <w:rFonts w:eastAsia="宋体"/>
          <w:highlight w:val="yellow"/>
          <w:lang w:eastAsia="zh-CN"/>
        </w:rPr>
        <w:t>Higher Duties Allowance</w:t>
      </w:r>
    </w:p>
    <w:p w14:paraId="6762D46C" w14:textId="208217F1" w:rsidR="00FB23C0" w:rsidRPr="00FB23C0" w:rsidRDefault="00FB23C0" w:rsidP="00FB23C0">
      <w:pPr>
        <w:pStyle w:val="ListParagraph"/>
        <w:numPr>
          <w:ilvl w:val="0"/>
          <w:numId w:val="37"/>
        </w:numPr>
        <w:rPr>
          <w:highlight w:val="yellow"/>
        </w:rPr>
      </w:pPr>
      <w:r w:rsidRPr="00FB23C0">
        <w:rPr>
          <w:rFonts w:eastAsia="宋体"/>
          <w:highlight w:val="yellow"/>
          <w:lang w:eastAsia="zh-CN"/>
        </w:rPr>
        <w:t>Meal Allowance</w:t>
      </w:r>
    </w:p>
    <w:p w14:paraId="39DD30AC" w14:textId="70B1DCDD" w:rsidR="00FB23C0" w:rsidRPr="00FB23C0" w:rsidRDefault="00FB23C0" w:rsidP="00FB23C0">
      <w:pPr>
        <w:pStyle w:val="ListParagraph"/>
        <w:numPr>
          <w:ilvl w:val="0"/>
          <w:numId w:val="37"/>
        </w:numPr>
        <w:rPr>
          <w:highlight w:val="yellow"/>
        </w:rPr>
      </w:pPr>
      <w:r w:rsidRPr="00FB23C0">
        <w:rPr>
          <w:rFonts w:eastAsia="宋体"/>
          <w:highlight w:val="yellow"/>
          <w:lang w:eastAsia="zh-CN"/>
        </w:rPr>
        <w:t>Clothing Allowance</w:t>
      </w:r>
    </w:p>
    <w:p w14:paraId="7272F25C" w14:textId="3248296B" w:rsidR="00FB23C0" w:rsidRPr="00FB23C0" w:rsidRDefault="00FB23C0" w:rsidP="00FB23C0">
      <w:pPr>
        <w:pStyle w:val="ListParagraph"/>
        <w:numPr>
          <w:ilvl w:val="0"/>
          <w:numId w:val="37"/>
        </w:numPr>
        <w:rPr>
          <w:highlight w:val="yellow"/>
        </w:rPr>
      </w:pPr>
      <w:r w:rsidRPr="00FB23C0">
        <w:rPr>
          <w:rFonts w:eastAsia="宋体"/>
          <w:highlight w:val="yellow"/>
          <w:lang w:eastAsia="zh-CN"/>
        </w:rPr>
        <w:t>5V10 Merit Payment</w:t>
      </w:r>
    </w:p>
    <w:p w14:paraId="5B77073F" w14:textId="4D121A19" w:rsidR="009325B8" w:rsidRPr="00FB23C0" w:rsidRDefault="009325B8" w:rsidP="009325B8">
      <w:pPr>
        <w:rPr>
          <w:highlight w:val="yellow"/>
        </w:rPr>
      </w:pPr>
      <w:r w:rsidRPr="00FB23C0">
        <w:rPr>
          <w:highlight w:val="yellow"/>
        </w:rPr>
        <w:t>For foreigners the average base items will be:</w:t>
      </w:r>
    </w:p>
    <w:p w14:paraId="0754D614" w14:textId="6197A270" w:rsidR="00FB23C0" w:rsidRPr="00FB23C0" w:rsidRDefault="00827FFA" w:rsidP="00FB23C0">
      <w:pPr>
        <w:pStyle w:val="ListParagraph"/>
        <w:numPr>
          <w:ilvl w:val="0"/>
          <w:numId w:val="37"/>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 Salary</w:t>
      </w:r>
      <w:r w:rsidR="00FB23C0" w:rsidRPr="00FB23C0">
        <w:rPr>
          <w:rFonts w:eastAsia="宋体"/>
          <w:highlight w:val="yellow"/>
          <w:lang w:eastAsia="zh-CN"/>
        </w:rPr>
        <w:t xml:space="preserve"> </w:t>
      </w:r>
      <w:r w:rsidR="00FB23C0" w:rsidRPr="00FB23C0">
        <w:rPr>
          <w:rFonts w:eastAsia="宋体"/>
          <w:color w:val="FF0000"/>
          <w:highlight w:val="yellow"/>
          <w:lang w:eastAsia="zh-CN"/>
        </w:rPr>
        <w:sym w:font="Wingdings" w:char="F0E0"/>
      </w:r>
      <w:r w:rsidR="00FB23C0" w:rsidRPr="00FB23C0">
        <w:rPr>
          <w:rFonts w:eastAsia="宋体"/>
          <w:color w:val="FF0000"/>
          <w:highlight w:val="yellow"/>
          <w:lang w:eastAsia="zh-CN"/>
        </w:rPr>
        <w:t xml:space="preserve">Be aware that for foreigners, here the Base Salary is the packaged value, which means: </w:t>
      </w:r>
      <w:r w:rsidR="00FB23C0" w:rsidRPr="00FB23C0">
        <w:rPr>
          <w:color w:val="FF0000"/>
          <w:highlight w:val="yellow"/>
        </w:rPr>
        <w:t>&lt;WT_100</w:t>
      </w:r>
      <w:r>
        <w:rPr>
          <w:color w:val="FF0000"/>
          <w:highlight w:val="yellow"/>
        </w:rPr>
        <w:t>1 Nominal Salary</w:t>
      </w:r>
      <w:r w:rsidRPr="00FB23C0">
        <w:rPr>
          <w:color w:val="FF0000"/>
          <w:highlight w:val="yellow"/>
        </w:rPr>
        <w:t xml:space="preserve"> </w:t>
      </w:r>
      <w:r w:rsidR="00FB23C0" w:rsidRPr="00FB23C0">
        <w:rPr>
          <w:color w:val="FF0000"/>
          <w:highlight w:val="yellow"/>
        </w:rPr>
        <w:t>&gt; = [&lt;Salary WT_1000&gt; - &lt;School Fee&gt; - &lt;Home Leave Airfare&gt;] * /801</w:t>
      </w:r>
    </w:p>
    <w:p w14:paraId="50228EDF" w14:textId="77777777" w:rsidR="00FB23C0" w:rsidRPr="00FB23C0" w:rsidRDefault="00FB23C0" w:rsidP="00FB23C0">
      <w:pPr>
        <w:pStyle w:val="ListParagraph"/>
        <w:numPr>
          <w:ilvl w:val="0"/>
          <w:numId w:val="37"/>
        </w:numPr>
        <w:rPr>
          <w:highlight w:val="yellow"/>
        </w:rPr>
      </w:pPr>
      <w:r w:rsidRPr="00FB23C0">
        <w:rPr>
          <w:rFonts w:eastAsia="宋体"/>
          <w:highlight w:val="yellow"/>
          <w:lang w:eastAsia="zh-CN"/>
        </w:rPr>
        <w:t>5V10 Merit Payment</w:t>
      </w:r>
    </w:p>
    <w:p w14:paraId="4A801A5B" w14:textId="75ACF58B" w:rsidR="009325B8" w:rsidRDefault="009325B8" w:rsidP="00FB23C0">
      <w:pPr>
        <w:ind w:left="420"/>
      </w:pPr>
    </w:p>
    <w:p w14:paraId="7765396E" w14:textId="4FD6F6A4" w:rsidR="00902742" w:rsidRPr="00F87E24" w:rsidRDefault="00FA0C32" w:rsidP="00902742">
      <w:pPr>
        <w:pStyle w:val="ListParagraph"/>
        <w:numPr>
          <w:ilvl w:val="0"/>
          <w:numId w:val="31"/>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F87E24" w:rsidRDefault="00F87E24" w:rsidP="00F87E24">
      <w:r w:rsidRPr="00F87E24">
        <w:t>For local VNM</w:t>
      </w:r>
    </w:p>
    <w:p w14:paraId="02477A41" w14:textId="38E4745B" w:rsidR="003A0D9A" w:rsidRDefault="0031073C" w:rsidP="0031073C">
      <w:pPr>
        <w:pStyle w:val="ListParagraph"/>
        <w:numPr>
          <w:ilvl w:val="0"/>
          <w:numId w:val="33"/>
        </w:numPr>
      </w:pPr>
      <w:commentRangeStart w:id="130"/>
      <w:commentRangeStart w:id="131"/>
      <w:r w:rsidRPr="0031073C">
        <w:lastRenderedPageBreak/>
        <w:t>Month of Service = &lt;months of service before 2009.1.1&gt; + &lt;months of maternity lv after 2009.1.1&gt;</w:t>
      </w:r>
      <w:r w:rsidRPr="004E131E">
        <w:rPr>
          <w:strike/>
        </w:rPr>
        <w:t xml:space="preserve"> </w:t>
      </w:r>
      <w:r w:rsidRPr="00794586">
        <w:rPr>
          <w:strike/>
          <w:highlight w:val="yellow"/>
        </w:rPr>
        <w:t xml:space="preserve">- &lt;total Extended Sick </w:t>
      </w:r>
      <w:proofErr w:type="spellStart"/>
      <w:r w:rsidRPr="00794586">
        <w:rPr>
          <w:strike/>
          <w:highlight w:val="yellow"/>
        </w:rPr>
        <w:t>Lv</w:t>
      </w:r>
      <w:proofErr w:type="spellEnd"/>
      <w:r w:rsidRPr="00794586">
        <w:rPr>
          <w:strike/>
          <w:highlight w:val="yellow"/>
        </w:rPr>
        <w:t xml:space="preserve"> during employment&gt;</w:t>
      </w:r>
      <w:commentRangeEnd w:id="130"/>
      <w:r w:rsidRPr="00794586">
        <w:rPr>
          <w:rStyle w:val="CommentReference"/>
          <w:rFonts w:ascii="Arial" w:eastAsia="Times New Roman" w:hAnsi="Arial"/>
          <w:strike/>
          <w:highlight w:val="yellow"/>
          <w:lang w:val="en-AU"/>
        </w:rPr>
        <w:commentReference w:id="130"/>
      </w:r>
      <w:commentRangeEnd w:id="131"/>
      <w:r w:rsidR="004E131E" w:rsidRPr="00794586">
        <w:rPr>
          <w:rStyle w:val="CommentReference"/>
          <w:rFonts w:ascii="Arial" w:eastAsia="Times New Roman" w:hAnsi="Arial"/>
          <w:highlight w:val="yellow"/>
          <w:lang w:val="en-AU"/>
        </w:rPr>
        <w:commentReference w:id="131"/>
      </w:r>
    </w:p>
    <w:p w14:paraId="2F50A2C6" w14:textId="109D43D1" w:rsidR="0031073C" w:rsidRDefault="00896020" w:rsidP="0031073C">
      <w:pPr>
        <w:pStyle w:val="ListParagraph"/>
        <w:numPr>
          <w:ilvl w:val="0"/>
          <w:numId w:val="33"/>
        </w:numPr>
      </w:pPr>
      <w:r>
        <w:t>Round &lt;Month of Service&gt; to number of years</w:t>
      </w:r>
      <w:r w:rsidR="0031073C" w:rsidRPr="0031073C">
        <w:t>: Full 6 months rounded to 1 year, and full one month rounded to 0.5 year</w:t>
      </w:r>
    </w:p>
    <w:p w14:paraId="43454260" w14:textId="3E051852" w:rsidR="00B37818" w:rsidRPr="00CC4A07" w:rsidRDefault="00CC4A07" w:rsidP="00B37818">
      <w:pPr>
        <w:pStyle w:val="ListParagraph"/>
        <w:ind w:left="840"/>
        <w:rPr>
          <w:rFonts w:eastAsia="宋体"/>
          <w:lang w:eastAsia="zh-CN"/>
        </w:rPr>
      </w:pPr>
      <w:r>
        <w:rPr>
          <w:rFonts w:eastAsia="宋体" w:hint="eastAsia"/>
          <w:lang w:eastAsia="zh-CN"/>
        </w:rPr>
        <w:t>Y</w:t>
      </w:r>
      <w:r>
        <w:rPr>
          <w:rFonts w:eastAsia="宋体"/>
          <w:lang w:eastAsia="zh-CN"/>
        </w:rPr>
        <w:t>OS =&gt; Start Date (date type 01 -2002.3.1 || date type 51 – 2005.3.1) &amp; End Date (always be the last working day in current month)</w:t>
      </w:r>
    </w:p>
    <w:p w14:paraId="11DEA562" w14:textId="7B7AF2D1" w:rsidR="00F87E24" w:rsidRPr="00221343" w:rsidRDefault="00F87E24" w:rsidP="00F87E24">
      <w:pPr>
        <w:rPr>
          <w:color w:val="FF0000"/>
          <w:highlight w:val="yellow"/>
        </w:rPr>
      </w:pPr>
      <w:r w:rsidRPr="00221343">
        <w:rPr>
          <w:color w:val="FF0000"/>
          <w:highlight w:val="yellow"/>
        </w:rPr>
        <w:t>For foreigners:</w:t>
      </w:r>
      <w:r w:rsidR="00E41AE5" w:rsidRPr="00221343">
        <w:rPr>
          <w:color w:val="FF0000"/>
          <w:highlight w:val="yellow"/>
        </w:rPr>
        <w:t xml:space="preserve"> </w:t>
      </w:r>
    </w:p>
    <w:p w14:paraId="5C16D72C" w14:textId="056A8708" w:rsidR="00F87E24" w:rsidRPr="00221343" w:rsidRDefault="00F87E24" w:rsidP="00F87E24">
      <w:pPr>
        <w:ind w:firstLine="420"/>
        <w:rPr>
          <w:color w:val="FF0000"/>
          <w:highlight w:val="yellow"/>
        </w:rPr>
      </w:pPr>
      <w:r w:rsidRPr="00221343">
        <w:rPr>
          <w:color w:val="FF0000"/>
          <w:highlight w:val="yellow"/>
        </w:rPr>
        <w:t>YOS should be calculated based on whole employment duration.</w:t>
      </w:r>
    </w:p>
    <w:p w14:paraId="7639B7A8" w14:textId="19C5A451" w:rsidR="00CC4A07" w:rsidRPr="00B10DAE" w:rsidRDefault="00CC4A07" w:rsidP="00F87E24">
      <w:pPr>
        <w:ind w:firstLine="420"/>
        <w:rPr>
          <w:color w:val="FF0000"/>
        </w:rPr>
      </w:pPr>
      <w:r w:rsidRPr="00221343">
        <w:rPr>
          <w:color w:val="FF0000"/>
          <w:highlight w:val="yellow"/>
        </w:rPr>
        <w:t>RMIT VN can use WT_9034 to manually overwrite the YOS result</w:t>
      </w:r>
      <w:r w:rsidR="00C445D4" w:rsidRPr="00221343">
        <w:rPr>
          <w:color w:val="FF0000"/>
          <w:highlight w:val="yellow"/>
        </w:rPr>
        <w:t>, so that RMIT VN can manually handle those “Historical Higher Salary” case.</w:t>
      </w:r>
    </w:p>
    <w:p w14:paraId="72279E29" w14:textId="77777777" w:rsidR="00F87E24" w:rsidRDefault="00F87E24" w:rsidP="00F87E24"/>
    <w:p w14:paraId="13F83935" w14:textId="600F2A57" w:rsidR="00FA0C32" w:rsidRPr="003B4E54" w:rsidRDefault="003B4E54" w:rsidP="00902742">
      <w:pPr>
        <w:pStyle w:val="ListParagraph"/>
        <w:numPr>
          <w:ilvl w:val="0"/>
          <w:numId w:val="31"/>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w:t>
      </w:r>
      <w:r w:rsidR="00BE5D3D">
        <w:rPr>
          <w:rFonts w:eastAsia="宋体"/>
          <w:highlight w:val="yellow"/>
          <w:lang w:eastAsia="zh-CN"/>
        </w:rPr>
        <w:t>l be moved to WT_5090 by GV 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627531">
      <w:pPr>
        <w:pStyle w:val="ListParagraph"/>
        <w:numPr>
          <w:ilvl w:val="0"/>
          <w:numId w:val="31"/>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BE5D3D">
      <w:pPr>
        <w:pStyle w:val="ListParagraph"/>
        <w:numPr>
          <w:ilvl w:val="0"/>
          <w:numId w:val="31"/>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32" w:name="_Toc219697017"/>
      <w:bookmarkStart w:id="133" w:name="_Toc120703664"/>
      <w:bookmarkStart w:id="134" w:name="_Toc73610169"/>
      <w:bookmarkStart w:id="135" w:name="_Toc19711585"/>
      <w:r>
        <w:t>Deductions</w:t>
      </w:r>
      <w:bookmarkEnd w:id="132"/>
      <w:bookmarkEnd w:id="133"/>
      <w:bookmarkEnd w:id="134"/>
      <w:bookmarkEnd w:id="135"/>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lastRenderedPageBreak/>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xml:space="preserve">:  Any deduction codes that are considered part of basic salary or affect calculations such as overtime/ leave calculations.  These deduction codes are deducted each pay period and usually do not change </w:t>
      </w:r>
      <w:proofErr w:type="gramStart"/>
      <w:r>
        <w:t>often.,</w:t>
      </w:r>
      <w:proofErr w:type="gramEnd"/>
      <w:r>
        <w:t xml:space="preserve">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w:t>
      </w:r>
      <w:proofErr w:type="spellStart"/>
      <w:r>
        <w:t>Config</w:t>
      </w:r>
      <w:proofErr w:type="spellEnd"/>
      <w:r>
        <w:t xml:space="preserve"> Worksheet for specifics. </w:t>
      </w:r>
    </w:p>
    <w:p w14:paraId="23CD98B9" w14:textId="77777777" w:rsidR="00003254" w:rsidRDefault="00003254" w:rsidP="00E027B8"/>
    <w:p w14:paraId="355DE840" w14:textId="0C87658C" w:rsidR="00097B0A" w:rsidRDefault="00097B0A" w:rsidP="00097B0A">
      <w:pPr>
        <w:pStyle w:val="Heading2"/>
      </w:pPr>
      <w:bookmarkStart w:id="136" w:name="_Toc19711586"/>
      <w:r>
        <w:lastRenderedPageBreak/>
        <w:t>Off-cycle Payroll Processing for Emergency Case</w:t>
      </w:r>
      <w:bookmarkEnd w:id="136"/>
    </w:p>
    <w:p w14:paraId="1D26D755" w14:textId="4C3EB5D9" w:rsidR="00097B0A" w:rsidRDefault="00097B0A" w:rsidP="00097B0A">
      <w:commentRangeStart w:id="137"/>
      <w:r>
        <w:t xml:space="preserve">In some cases like Severance Payment processing or Relocation Allowance processing, RMIT VN need to pay the employee before regular pay day. In such case, GV will run simulation payroll and export simulated </w:t>
      </w:r>
      <w:proofErr w:type="spellStart"/>
      <w:r>
        <w:t>payslip</w:t>
      </w:r>
      <w:proofErr w:type="spellEnd"/>
      <w:r>
        <w:t xml:space="preserve"> to support offline payment. Then WT_7850 Pre-payment Offset should be uploaded into main payroll cycle to offset the offline payment to avoid double-pay</w:t>
      </w:r>
      <w:commentRangeEnd w:id="137"/>
      <w:r w:rsidR="00D25923">
        <w:rPr>
          <w:rStyle w:val="CommentReference"/>
          <w:rFonts w:ascii="Arial" w:eastAsia="Times New Roman" w:hAnsi="Arial"/>
          <w:lang w:val="en-AU"/>
        </w:rPr>
        <w:commentReference w:id="137"/>
      </w:r>
      <w:r>
        <w:t xml:space="preserve">. </w:t>
      </w:r>
    </w:p>
    <w:p w14:paraId="761F9B9C" w14:textId="77777777" w:rsidR="00097B0A" w:rsidRDefault="00097B0A" w:rsidP="00E027B8"/>
    <w:p w14:paraId="0C1AD449" w14:textId="77777777" w:rsidR="00AA34A3" w:rsidRDefault="00AA34A3" w:rsidP="00E027B8"/>
    <w:p w14:paraId="7029961D" w14:textId="1D104492" w:rsidR="00AA34A3" w:rsidRDefault="00AA34A3" w:rsidP="00AA34A3">
      <w:pPr>
        <w:pStyle w:val="Heading2"/>
      </w:pPr>
      <w:commentRangeStart w:id="138"/>
      <w:r>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38"/>
      <w:r>
        <w:rPr>
          <w:rStyle w:val="CommentReference"/>
          <w:rFonts w:ascii="Arial" w:eastAsia="Times New Roman" w:hAnsi="Arial"/>
          <w:lang w:val="en-AU"/>
        </w:rPr>
        <w:commentReference w:id="138"/>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39" w:name="_Toc219697018"/>
      <w:bookmarkStart w:id="140" w:name="_Toc120703665"/>
      <w:bookmarkStart w:id="141" w:name="_Toc73610170"/>
      <w:bookmarkStart w:id="142" w:name="_Toc19711587"/>
      <w:commentRangeStart w:id="143"/>
      <w:smartTag w:uri="urn:schemas-microsoft-com:office:smarttags" w:element="place">
        <w:r>
          <w:t>Holiday</w:t>
        </w:r>
      </w:smartTag>
      <w:r>
        <w:t xml:space="preserve"> Calendar</w:t>
      </w:r>
      <w:bookmarkEnd w:id="139"/>
      <w:bookmarkEnd w:id="140"/>
      <w:bookmarkEnd w:id="141"/>
      <w:commentRangeEnd w:id="143"/>
      <w:r w:rsidR="00F472B9">
        <w:rPr>
          <w:rStyle w:val="CommentReference"/>
          <w:rFonts w:eastAsia="Times New Roman" w:cs="Times New Roman"/>
          <w:b w:val="0"/>
          <w:lang w:val="en-AU"/>
        </w:rPr>
        <w:commentReference w:id="143"/>
      </w:r>
      <w:bookmarkEnd w:id="142"/>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44" w:name="_Toc120703666"/>
      <w:bookmarkStart w:id="145" w:name="_Toc73610171"/>
      <w:bookmarkStart w:id="146" w:name="_Toc219697019"/>
      <w:bookmarkStart w:id="147" w:name="_Toc19711588"/>
      <w:commentRangeStart w:id="148"/>
      <w:r>
        <w:t>Work Patterns</w:t>
      </w:r>
      <w:bookmarkEnd w:id="144"/>
      <w:bookmarkEnd w:id="145"/>
      <w:bookmarkEnd w:id="146"/>
      <w:commentRangeEnd w:id="148"/>
      <w:r w:rsidR="00A37D7F">
        <w:rPr>
          <w:rStyle w:val="CommentReference"/>
          <w:rFonts w:eastAsia="Times New Roman" w:cs="Times New Roman"/>
          <w:b w:val="0"/>
          <w:lang w:val="en-AU"/>
        </w:rPr>
        <w:commentReference w:id="148"/>
      </w:r>
      <w:bookmarkEnd w:id="147"/>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lastRenderedPageBreak/>
        <w:t>Work Schedule Rules – consist of period work patterns, public holiday calendars and informational values such as Daily Working Hours/ Weekly Working hours</w:t>
      </w:r>
      <w:proofErr w:type="gramStart"/>
      <w:r w:rsidRPr="00E027B8">
        <w:t>,.</w:t>
      </w:r>
      <w:proofErr w:type="gramEnd"/>
      <w:r w:rsidRPr="00E027B8">
        <w:t xml:space="preserve">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9" w:name="_Toc219697020"/>
      <w:bookmarkStart w:id="150" w:name="_Toc19711589"/>
      <w:r>
        <w:t>Absences</w:t>
      </w:r>
      <w:bookmarkEnd w:id="149"/>
      <w:bookmarkEnd w:id="150"/>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t>A</w:t>
      </w:r>
      <w:r>
        <w:rPr>
          <w:rFonts w:eastAsia="宋体"/>
          <w:lang w:eastAsia="zh-CN"/>
        </w:rPr>
        <w:t>bo</w:t>
      </w:r>
      <w:commentRangeStart w:id="151"/>
      <w:r>
        <w:rPr>
          <w:rFonts w:eastAsia="宋体"/>
          <w:lang w:eastAsia="zh-CN"/>
        </w:rPr>
        <w:t xml:space="preserve">ve leave types will be counted and used for factoring calculation. </w:t>
      </w:r>
      <w:commentRangeEnd w:id="151"/>
      <w:r>
        <w:rPr>
          <w:rStyle w:val="CommentReference"/>
          <w:rFonts w:ascii="Arial" w:eastAsia="Times New Roman" w:hAnsi="Arial"/>
          <w:lang w:val="en-AU"/>
        </w:rPr>
        <w:commentReference w:id="151"/>
      </w:r>
    </w:p>
    <w:p w14:paraId="25343EFD" w14:textId="5848F0E7" w:rsidR="000111B4" w:rsidRDefault="000111B4" w:rsidP="004B52CF">
      <w:pPr>
        <w:rPr>
          <w:rFonts w:eastAsia="宋体"/>
          <w:lang w:eastAsia="zh-CN"/>
        </w:rPr>
      </w:pPr>
      <w:r>
        <w:rPr>
          <w:rFonts w:eastAsia="宋体" w:hint="eastAsia"/>
          <w:lang w:eastAsia="zh-CN"/>
        </w:rPr>
        <w:lastRenderedPageBreak/>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52" w:name="_Toc219697021"/>
      <w:bookmarkStart w:id="153" w:name="_Toc19711590"/>
      <w:r w:rsidRPr="00C77B06">
        <w:rPr>
          <w:highlight w:val="yellow"/>
        </w:rPr>
        <w:t>Absence Quotas</w:t>
      </w:r>
      <w:bookmarkEnd w:id="152"/>
      <w:r w:rsidR="00EC6550" w:rsidRPr="00C77B06">
        <w:rPr>
          <w:highlight w:val="yellow"/>
        </w:rPr>
        <w:t xml:space="preserve"> Compensated</w:t>
      </w:r>
      <w:bookmarkEnd w:id="153"/>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24C852D5"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57DE75AB"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8</w:t>
            </w:r>
            <w:r w:rsidRPr="00C77B06">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012A7185" w:rsidR="00003254" w:rsidRPr="007A53A3" w:rsidRDefault="00097233" w:rsidP="00AA3334">
      <w:r w:rsidRPr="007A53A3">
        <w:t>WT_4250</w:t>
      </w:r>
      <w:r w:rsidR="00AA3334" w:rsidRPr="007A53A3">
        <w:rPr>
          <w:rFonts w:eastAsia="宋体" w:hint="eastAsia"/>
          <w:lang w:eastAsia="zh-CN"/>
        </w:rPr>
        <w:t xml:space="preserve"> </w:t>
      </w:r>
      <w:r w:rsidR="00AA3334" w:rsidRPr="007A53A3">
        <w:t>= /</w:t>
      </w:r>
      <w:r w:rsidRPr="007A53A3">
        <w:t>002 * &lt;Annual Leave Quota Remaining &gt;</w:t>
      </w:r>
    </w:p>
    <w:p w14:paraId="74045B09" w14:textId="0D769B9A" w:rsidR="00231BEC" w:rsidRPr="007A53A3" w:rsidRDefault="00231BEC" w:rsidP="00AA3334">
      <w:r w:rsidRPr="007A53A3">
        <w:t>When P0416 being processed in payroll schema, WT_4250 AL quota compensation will be generated and those remained AL quota in IT2006 will also be cleaned.</w:t>
      </w:r>
    </w:p>
    <w:p w14:paraId="3CCA8E0C" w14:textId="0EC20972" w:rsidR="0032025C" w:rsidRPr="009E3D40" w:rsidRDefault="00231BEC" w:rsidP="00AA3334">
      <w:pPr>
        <w:rPr>
          <w:rFonts w:eastAsia="宋体"/>
          <w:highlight w:val="yellow"/>
          <w:lang w:eastAsia="zh-CN"/>
        </w:rPr>
      </w:pPr>
      <w:commentRangeStart w:id="154"/>
      <w:commentRangeStart w:id="155"/>
      <w:r w:rsidRPr="009E3D40">
        <w:rPr>
          <w:highlight w:val="yellow"/>
        </w:rPr>
        <w:t>In case of AL quota over-used, RMIT VN want GV to generate negative amount of WT_4250 so that over-used AL quota will be paid back to the employer.</w:t>
      </w:r>
      <w:commentRangeEnd w:id="154"/>
      <w:r w:rsidRPr="009E3D40">
        <w:rPr>
          <w:rStyle w:val="CommentReference"/>
          <w:rFonts w:ascii="Arial" w:eastAsia="Times New Roman" w:hAnsi="Arial"/>
          <w:highlight w:val="yellow"/>
          <w:lang w:val="en-AU"/>
        </w:rPr>
        <w:commentReference w:id="154"/>
      </w:r>
      <w:commentRangeEnd w:id="155"/>
      <w:r w:rsidR="00251B62">
        <w:rPr>
          <w:rStyle w:val="CommentReference"/>
          <w:rFonts w:ascii="Arial" w:eastAsia="Times New Roman" w:hAnsi="Arial"/>
          <w:lang w:val="en-AU"/>
        </w:rPr>
        <w:commentReference w:id="155"/>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5AB8FD39" w:rsidR="0032025C" w:rsidRPr="0032025C" w:rsidRDefault="0032025C" w:rsidP="00AA3334">
      <w:pPr>
        <w:rPr>
          <w:rFonts w:eastAsia="宋体"/>
          <w:lang w:eastAsia="zh-CN"/>
        </w:rPr>
      </w:pPr>
      <w:r w:rsidRPr="009E3D40">
        <w:rPr>
          <w:rFonts w:eastAsia="宋体"/>
          <w:highlight w:val="yellow"/>
          <w:lang w:eastAsia="zh-CN"/>
        </w:rPr>
        <w:t>WT_4250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lastRenderedPageBreak/>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095E9B">
      <w:pPr>
        <w:pStyle w:val="ListParagraph"/>
        <w:numPr>
          <w:ilvl w:val="0"/>
          <w:numId w:val="38"/>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75B78291" w:rsidR="00095E9B" w:rsidRDefault="00095E9B" w:rsidP="00AA3334">
      <w:r w:rsidRPr="007A53A3">
        <w:rPr>
          <w:rFonts w:eastAsia="宋体" w:hint="eastAsia"/>
          <w:lang w:eastAsia="zh-CN"/>
        </w:rPr>
        <w:t>W</w:t>
      </w:r>
      <w:r w:rsidRPr="007A53A3">
        <w:rPr>
          <w:rFonts w:eastAsia="宋体"/>
          <w:lang w:eastAsia="zh-CN"/>
        </w:rPr>
        <w:t xml:space="preserve">T_4270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095E9B">
      <w:pPr>
        <w:pStyle w:val="ListParagraph"/>
        <w:numPr>
          <w:ilvl w:val="0"/>
          <w:numId w:val="38"/>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t>To payout unused LSL quota IT0416 should be maintained just the same as Schema-1:</w:t>
      </w:r>
    </w:p>
    <w:p w14:paraId="36620E8C" w14:textId="1ABEB139" w:rsidR="009E3D40" w:rsidRDefault="009E3D40" w:rsidP="00095E9B">
      <w:r w:rsidRPr="007A53A3">
        <w:rPr>
          <w:rFonts w:eastAsia="宋体" w:hint="eastAsia"/>
          <w:lang w:eastAsia="zh-CN"/>
        </w:rPr>
        <w:t>W</w:t>
      </w:r>
      <w:r w:rsidRPr="007A53A3">
        <w:rPr>
          <w:rFonts w:eastAsia="宋体"/>
          <w:lang w:eastAsia="zh-CN"/>
        </w:rPr>
        <w:t xml:space="preserve">T_4270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3391E85" w:rsidR="00285B5A" w:rsidRPr="001D00F7" w:rsidRDefault="00285B5A" w:rsidP="00095E9B">
      <w:pPr>
        <w:rPr>
          <w:rFonts w:eastAsia="宋体"/>
          <w:highlight w:val="yellow"/>
          <w:lang w:eastAsia="zh-CN"/>
        </w:rPr>
      </w:pPr>
      <w:r w:rsidRPr="001D00F7">
        <w:rPr>
          <w:rFonts w:eastAsia="宋体"/>
          <w:highlight w:val="yellow"/>
          <w:lang w:eastAsia="zh-CN"/>
        </w:rPr>
        <w:t>When WT_2375-NUM=1,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107EEB81"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WT_2375-NUM=2, it is 10/15/20 year’s anniversary, then:</w:t>
      </w:r>
    </w:p>
    <w:p w14:paraId="1F8D9CF7" w14:textId="5C1A298D" w:rsidR="001D00F7" w:rsidRPr="007A53A3" w:rsidRDefault="001D00F7" w:rsidP="00095E9B">
      <w:pPr>
        <w:rPr>
          <w:rFonts w:eastAsia="宋体"/>
          <w:lang w:eastAsia="zh-CN"/>
        </w:rPr>
      </w:pPr>
      <w:r w:rsidRPr="001D00F7">
        <w:rPr>
          <w:rFonts w:eastAsia="宋体"/>
          <w:highlight w:val="yellow"/>
          <w:lang w:eastAsia="zh-CN"/>
        </w:rPr>
        <w:tab/>
        <w:t>WT_2375-AMT = 1000$ * WT_2375-RTE</w:t>
      </w:r>
    </w:p>
    <w:p w14:paraId="5DFD3F30" w14:textId="681A5B08" w:rsidR="00231BEC" w:rsidRPr="00857999" w:rsidRDefault="00534021" w:rsidP="00231BEC">
      <w:pPr>
        <w:pStyle w:val="Heading4"/>
        <w:rPr>
          <w:highlight w:val="yellow"/>
        </w:rPr>
      </w:pPr>
      <w:r w:rsidRPr="00857999">
        <w:rPr>
          <w:highlight w:val="yellow"/>
        </w:rPr>
        <w:lastRenderedPageBreak/>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4EDB1A9B"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Need to input IT0416 record to trigger the sick leave quota compensation:</w:t>
      </w:r>
    </w:p>
    <w:p w14:paraId="46987E5B" w14:textId="646981DE" w:rsidR="00A902B3" w:rsidRPr="00857999" w:rsidRDefault="00A902B3" w:rsidP="00A902B3">
      <w:pPr>
        <w:pStyle w:val="ListParagraph"/>
        <w:numPr>
          <w:ilvl w:val="0"/>
          <w:numId w:val="40"/>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A902B3">
      <w:pPr>
        <w:pStyle w:val="ListParagraph"/>
        <w:numPr>
          <w:ilvl w:val="0"/>
          <w:numId w:val="40"/>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7A53A3" w:rsidRDefault="00534021" w:rsidP="00231BEC">
      <w:pPr>
        <w:pStyle w:val="Heading4"/>
      </w:pPr>
      <w:r w:rsidRPr="007A53A3">
        <w:t>Time in Lieu</w:t>
      </w:r>
      <w:r w:rsidR="00DD560E" w:rsidRPr="007A53A3">
        <w:t xml:space="preserve"> </w:t>
      </w:r>
      <w:r w:rsidR="00231BEC" w:rsidRPr="007A53A3">
        <w:t>Compensation</w:t>
      </w:r>
    </w:p>
    <w:p w14:paraId="5546468E" w14:textId="4B38416E" w:rsidR="00231BEC" w:rsidRDefault="00231BEC" w:rsidP="00231BEC">
      <w:r w:rsidRPr="007A53A3">
        <w:t>WT</w:t>
      </w:r>
      <w:r w:rsidR="00FD4960" w:rsidRPr="007A53A3">
        <w:t>_4280</w:t>
      </w:r>
      <w:r w:rsidRPr="007A53A3">
        <w:rPr>
          <w:rFonts w:eastAsia="宋体" w:hint="eastAsia"/>
          <w:lang w:eastAsia="zh-CN"/>
        </w:rPr>
        <w:t xml:space="preserve"> </w:t>
      </w:r>
      <w:r w:rsidR="00FD4960" w:rsidRPr="007A53A3">
        <w:t xml:space="preserve">= </w:t>
      </w:r>
      <w:r w:rsidR="00FD4960" w:rsidRPr="007A53A3">
        <w:rPr>
          <w:rFonts w:eastAsia="宋体"/>
          <w:lang w:eastAsia="zh-CN"/>
        </w:rPr>
        <w:t xml:space="preserve">/002 * </w:t>
      </w:r>
      <w:r w:rsidR="00FD4960" w:rsidRPr="007A53A3">
        <w:t>&lt;Unused Time in Lieu Quota&gt;</w:t>
      </w:r>
    </w:p>
    <w:p w14:paraId="04C9DAC2" w14:textId="30D53B64" w:rsidR="002955BC" w:rsidRPr="004B52CF" w:rsidRDefault="002955BC" w:rsidP="00231BEC">
      <w:r>
        <w:t>GV will use P0416 record to compensate unused Time in Lieu quota left in IT2006.</w:t>
      </w:r>
    </w:p>
    <w:p w14:paraId="41A75721" w14:textId="77777777" w:rsidR="00474173" w:rsidRDefault="00474173" w:rsidP="004B52CF"/>
    <w:p w14:paraId="0F2D7564" w14:textId="77777777" w:rsidR="00231BEC" w:rsidRPr="004B52CF" w:rsidRDefault="00231BEC" w:rsidP="004B52CF"/>
    <w:p w14:paraId="5E50599C" w14:textId="49F31C4D" w:rsidR="00451D89" w:rsidRDefault="00451D89" w:rsidP="00451D89">
      <w:pPr>
        <w:pStyle w:val="Heading3"/>
      </w:pPr>
      <w:bookmarkStart w:id="156" w:name="_Toc19711591"/>
      <w:r>
        <w:t>Maternity Leave Processing</w:t>
      </w:r>
      <w:bookmarkEnd w:id="156"/>
    </w:p>
    <w:p w14:paraId="5A316C68" w14:textId="3C67C63C" w:rsidR="00003254" w:rsidRDefault="0070027F" w:rsidP="00451D89">
      <w:commentRangeStart w:id="157"/>
      <w:commentRangeStart w:id="158"/>
      <w:r>
        <w:t xml:space="preserve">Take an example </w:t>
      </w:r>
      <w:commentRangeEnd w:id="157"/>
      <w:r w:rsidR="0031725D">
        <w:rPr>
          <w:rStyle w:val="CommentReference"/>
          <w:rFonts w:ascii="Arial" w:eastAsia="Times New Roman" w:hAnsi="Arial"/>
          <w:lang w:val="en-AU"/>
        </w:rPr>
        <w:commentReference w:id="157"/>
      </w:r>
      <w:commentRangeEnd w:id="158"/>
      <w:r w:rsidR="00446018">
        <w:rPr>
          <w:rStyle w:val="CommentReference"/>
          <w:rFonts w:ascii="Arial" w:eastAsia="Times New Roman" w:hAnsi="Arial"/>
          <w:lang w:val="en-AU"/>
        </w:rPr>
        <w:commentReference w:id="158"/>
      </w:r>
      <w:r>
        <w:t>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225B1C">
      <w:pPr>
        <w:pStyle w:val="ListParagraph"/>
        <w:numPr>
          <w:ilvl w:val="0"/>
          <w:numId w:val="31"/>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208BC3E" w:rsidR="00BC5DD7" w:rsidRDefault="00043467" w:rsidP="001F48CD">
      <w:pPr>
        <w:pStyle w:val="ListParagraph"/>
        <w:ind w:left="2580" w:firstLine="300"/>
        <w:rPr>
          <w:rFonts w:eastAsia="宋体"/>
          <w:lang w:eastAsia="zh-CN"/>
        </w:rPr>
      </w:pPr>
      <w:r>
        <w:rPr>
          <w:rFonts w:eastAsia="宋体"/>
          <w:lang w:eastAsia="zh-CN"/>
        </w:rPr>
        <w:t>10000 * (9+1) / (22+1)</w:t>
      </w:r>
      <w:r w:rsidR="001F48CD">
        <w:rPr>
          <w:rFonts w:eastAsia="宋体"/>
          <w:lang w:eastAsia="zh-CN"/>
        </w:rPr>
        <w:t xml:space="preserve"> </w:t>
      </w:r>
      <w:r w:rsidR="001F48CD" w:rsidRPr="001F48CD">
        <w:rPr>
          <w:rFonts w:eastAsia="宋体"/>
          <w:color w:val="FF0000"/>
          <w:lang w:eastAsia="zh-CN"/>
        </w:rPr>
        <w:sym w:font="Wingdings" w:char="F0E0"/>
      </w:r>
      <w:r w:rsidR="001F48CD" w:rsidRPr="001F48CD">
        <w:rPr>
          <w:rFonts w:eastAsia="宋体"/>
          <w:color w:val="FF0000"/>
          <w:lang w:eastAsia="zh-CN"/>
        </w:rPr>
        <w:t xml:space="preserve"> (9+1) / (22+1) is /801 factor</w:t>
      </w:r>
    </w:p>
    <w:p w14:paraId="169F8CA7" w14:textId="52B106FB" w:rsidR="001F48CD" w:rsidRDefault="001F48CD" w:rsidP="00BC5DD7">
      <w:pPr>
        <w:pStyle w:val="ListParagraph"/>
        <w:ind w:left="420"/>
        <w:rPr>
          <w:rFonts w:eastAsia="宋体"/>
          <w:lang w:eastAsia="zh-CN"/>
        </w:rPr>
      </w:pPr>
      <w:r>
        <w:rPr>
          <w:rFonts w:eastAsia="宋体"/>
          <w:lang w:eastAsia="zh-CN"/>
        </w:rPr>
        <w:t xml:space="preserve">&lt;Meal Allowance&gt; = 5000 * (9+1) / (22+1) </w:t>
      </w:r>
      <w:r w:rsidRPr="001F48CD">
        <w:rPr>
          <w:rFonts w:eastAsia="宋体"/>
          <w:color w:val="FF0000"/>
          <w:lang w:eastAsia="zh-CN"/>
        </w:rPr>
        <w:sym w:font="Wingdings" w:char="F0E0"/>
      </w:r>
      <w:r w:rsidRPr="001F48CD">
        <w:rPr>
          <w:rFonts w:eastAsia="宋体"/>
          <w:color w:val="FF0000"/>
          <w:lang w:eastAsia="zh-CN"/>
        </w:rPr>
        <w:t xml:space="preserve"> (9+1) / (22+1) is /801 factor</w:t>
      </w:r>
    </w:p>
    <w:p w14:paraId="04AF13EF" w14:textId="381FFD52" w:rsidR="008F0663" w:rsidRDefault="00043467" w:rsidP="00BC5DD7">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w:t>
      </w:r>
      <w:r w:rsidR="00401224">
        <w:rPr>
          <w:rFonts w:eastAsia="宋体"/>
          <w:lang w:eastAsia="zh-CN"/>
        </w:rPr>
        <w:t xml:space="preserve"> </w:t>
      </w:r>
      <w:r w:rsidR="00401224" w:rsidRPr="00401224">
        <w:rPr>
          <w:rFonts w:eastAsia="宋体"/>
          <w:lang w:eastAsia="zh-CN"/>
        </w:rPr>
        <w:t>[&lt;</w:t>
      </w:r>
      <w:proofErr w:type="spellStart"/>
      <w:r w:rsidR="00401224" w:rsidRPr="00401224">
        <w:rPr>
          <w:rFonts w:eastAsia="宋体"/>
          <w:lang w:eastAsia="zh-CN"/>
        </w:rPr>
        <w:t>unfactored</w:t>
      </w:r>
      <w:proofErr w:type="spellEnd"/>
      <w:r w:rsidR="00401224" w:rsidRPr="00401224">
        <w:rPr>
          <w:rFonts w:eastAsia="宋体"/>
          <w:lang w:eastAsia="zh-CN"/>
        </w:rPr>
        <w:t xml:space="preserve"> </w:t>
      </w:r>
      <w:r w:rsidR="00BA5544">
        <w:rPr>
          <w:rFonts w:eastAsia="宋体"/>
          <w:lang w:eastAsia="zh-CN"/>
        </w:rPr>
        <w:t>Basic Salary</w:t>
      </w:r>
      <w:r w:rsidR="00401224" w:rsidRPr="00401224">
        <w:rPr>
          <w:rFonts w:eastAsia="宋体"/>
          <w:lang w:eastAsia="zh-CN"/>
        </w:rPr>
        <w:t>&gt;+&lt;</w:t>
      </w:r>
      <w:proofErr w:type="spellStart"/>
      <w:r w:rsidR="00401224" w:rsidRPr="00401224">
        <w:rPr>
          <w:rFonts w:eastAsia="宋体"/>
          <w:lang w:eastAsia="zh-CN"/>
        </w:rPr>
        <w:t>unfactored</w:t>
      </w:r>
      <w:proofErr w:type="spellEnd"/>
      <w:r w:rsidR="00401224" w:rsidRPr="00401224">
        <w:rPr>
          <w:rFonts w:eastAsia="宋体"/>
          <w:lang w:eastAsia="zh-CN"/>
        </w:rPr>
        <w:t xml:space="preserve"> meal allowance&gt;+&lt;</w:t>
      </w:r>
      <w:proofErr w:type="spellStart"/>
      <w:r w:rsidR="00401224" w:rsidRPr="00401224">
        <w:rPr>
          <w:rFonts w:eastAsia="宋体"/>
          <w:lang w:eastAsia="zh-CN"/>
        </w:rPr>
        <w:t>unfactored</w:t>
      </w:r>
      <w:proofErr w:type="spellEnd"/>
      <w:r w:rsidR="00401224" w:rsidRPr="00401224">
        <w:rPr>
          <w:rFonts w:eastAsia="宋体"/>
          <w:lang w:eastAsia="zh-CN"/>
        </w:rPr>
        <w:t xml:space="preserve"> clothing allowance&gt;]* &lt;/802&gt;</w:t>
      </w:r>
      <w:r w:rsidR="00401224">
        <w:rPr>
          <w:rFonts w:eastAsia="宋体"/>
          <w:lang w:eastAsia="zh-CN"/>
        </w:rPr>
        <w:t xml:space="preserve"> =</w:t>
      </w:r>
      <w:r>
        <w:rPr>
          <w:rFonts w:eastAsia="宋体"/>
          <w:lang w:eastAsia="zh-CN"/>
        </w:rPr>
        <w:t xml:space="preserve"> </w:t>
      </w:r>
      <w:r w:rsidR="008F0663">
        <w:rPr>
          <w:rFonts w:eastAsia="宋体"/>
          <w:lang w:eastAsia="zh-CN"/>
        </w:rPr>
        <w:t>(</w:t>
      </w:r>
      <w:r>
        <w:rPr>
          <w:rFonts w:eastAsia="宋体"/>
          <w:lang w:eastAsia="zh-CN"/>
        </w:rPr>
        <w:t>10000</w:t>
      </w:r>
      <w:r w:rsidR="008F0663">
        <w:rPr>
          <w:rFonts w:eastAsia="宋体"/>
          <w:lang w:eastAsia="zh-CN"/>
        </w:rPr>
        <w:t xml:space="preserve">+5000) * 13 / (22+1) </w:t>
      </w:r>
    </w:p>
    <w:p w14:paraId="2080330E" w14:textId="2358B4D5" w:rsidR="00043467" w:rsidRDefault="008F0663" w:rsidP="008F0663">
      <w:pPr>
        <w:pStyle w:val="ListParagraph"/>
        <w:ind w:left="2880" w:firstLine="720"/>
        <w:rPr>
          <w:rFonts w:eastAsia="宋体"/>
          <w:color w:val="FF0000"/>
          <w:lang w:eastAsia="zh-CN"/>
        </w:rPr>
      </w:pPr>
      <w:r w:rsidRPr="008F0663">
        <w:rPr>
          <w:rFonts w:eastAsia="宋体"/>
          <w:color w:val="FF0000"/>
          <w:lang w:eastAsia="zh-CN"/>
        </w:rPr>
        <w:sym w:font="Wingdings" w:char="F0E0"/>
      </w:r>
      <w:r w:rsidRPr="008F0663">
        <w:rPr>
          <w:rFonts w:eastAsia="宋体"/>
          <w:color w:val="FF0000"/>
          <w:lang w:eastAsia="zh-CN"/>
        </w:rPr>
        <w:t xml:space="preserve">  13 / (22+1) is /802 factor</w:t>
      </w:r>
    </w:p>
    <w:p w14:paraId="6583D42D" w14:textId="11FDBCBC" w:rsidR="00E405FD" w:rsidRPr="00E405FD" w:rsidRDefault="00E405FD" w:rsidP="00E405FD">
      <w:pPr>
        <w:ind w:firstLine="420"/>
        <w:rPr>
          <w:rFonts w:eastAsia="宋体"/>
          <w:lang w:eastAsia="zh-CN"/>
        </w:rPr>
      </w:pPr>
    </w:p>
    <w:p w14:paraId="401BF888" w14:textId="4808E60D" w:rsidR="00225B1C" w:rsidRPr="0054449D" w:rsidRDefault="00225B1C" w:rsidP="00225B1C">
      <w:pPr>
        <w:pStyle w:val="ListParagraph"/>
        <w:numPr>
          <w:ilvl w:val="0"/>
          <w:numId w:val="31"/>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lastRenderedPageBreak/>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7385A2F3"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390E5C">
        <w:rPr>
          <w:rFonts w:eastAsia="宋体"/>
          <w:lang w:eastAsia="zh-CN"/>
        </w:rPr>
        <w:t>0</w:t>
      </w:r>
    </w:p>
    <w:p w14:paraId="593157D6" w14:textId="53747D64" w:rsidR="00285AB6" w:rsidRDefault="00285AB6" w:rsidP="0054449D">
      <w:pPr>
        <w:pStyle w:val="ListParagraph"/>
        <w:ind w:left="420"/>
        <w:rPr>
          <w:rFonts w:eastAsia="宋体"/>
          <w:lang w:eastAsia="zh-CN"/>
        </w:rPr>
      </w:pPr>
      <w:r>
        <w:rPr>
          <w:rFonts w:eastAsia="宋体"/>
          <w:lang w:eastAsia="zh-CN"/>
        </w:rPr>
        <w:t>&lt;Meal Allowance&gt; = 0</w:t>
      </w:r>
    </w:p>
    <w:p w14:paraId="2D48F97F" w14:textId="4256E06D" w:rsidR="00285AB6" w:rsidRDefault="00285AB6" w:rsidP="0054449D">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15000 </w:t>
      </w:r>
    </w:p>
    <w:p w14:paraId="36604543" w14:textId="17F5DA1C" w:rsidR="006774BF" w:rsidRPr="00D230D5" w:rsidRDefault="006774BF" w:rsidP="006774BF">
      <w:pPr>
        <w:pStyle w:val="ListParagraph"/>
        <w:numPr>
          <w:ilvl w:val="0"/>
          <w:numId w:val="31"/>
        </w:numPr>
        <w:rPr>
          <w:color w:val="FFC000"/>
        </w:rPr>
      </w:pPr>
      <w:r w:rsidRPr="00D230D5">
        <w:rPr>
          <w:rFonts w:eastAsia="宋体"/>
          <w:color w:val="FFC000"/>
          <w:lang w:eastAsia="zh-CN"/>
        </w:rPr>
        <w:t>For Mar</w:t>
      </w:r>
    </w:p>
    <w:p w14:paraId="186E5672" w14:textId="04A7A680" w:rsidR="006774BF" w:rsidRPr="00D230D5" w:rsidRDefault="00542C0D" w:rsidP="0054449D">
      <w:pPr>
        <w:pStyle w:val="ListParagraph"/>
        <w:ind w:left="420"/>
        <w:rPr>
          <w:rFonts w:eastAsia="宋体"/>
          <w:color w:val="FFC000"/>
          <w:lang w:eastAsia="zh-CN"/>
        </w:rPr>
      </w:pPr>
      <w:r w:rsidRPr="00D230D5">
        <w:rPr>
          <w:rFonts w:eastAsia="宋体"/>
          <w:color w:val="FFC000"/>
          <w:lang w:eastAsia="zh-CN"/>
        </w:rPr>
        <w:t>In Mar, the government pays the lump-sum maternity allowance (WT_3220) to the employee:</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let’s say 6000</w:t>
      </w:r>
    </w:p>
    <w:p w14:paraId="2352E68F" w14:textId="6B4829C1" w:rsidR="00905239" w:rsidRPr="00D230D5"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672C2E17" w14:textId="4156B0A9" w:rsidR="0054449D" w:rsidRPr="00CD0CF6" w:rsidRDefault="008D2A7B" w:rsidP="00225B1C">
      <w:pPr>
        <w:pStyle w:val="ListParagraph"/>
        <w:numPr>
          <w:ilvl w:val="0"/>
          <w:numId w:val="31"/>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4B38BBB5"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15000 * 13 / 20</w:t>
      </w:r>
    </w:p>
    <w:p w14:paraId="5A85E30C" w14:textId="0ED86146" w:rsidR="00350696" w:rsidRDefault="00350696" w:rsidP="00CD0CF6">
      <w:pPr>
        <w:pStyle w:val="ListParagraph"/>
        <w:ind w:left="420"/>
        <w:rPr>
          <w:rFonts w:eastAsia="宋体"/>
          <w:lang w:eastAsia="zh-CN"/>
        </w:rPr>
      </w:pPr>
      <w:r>
        <w:rPr>
          <w:rFonts w:eastAsia="宋体"/>
          <w:lang w:eastAsia="zh-CN"/>
        </w:rPr>
        <w:t>&lt;Meal Allowance&gt; = 5000 * 13 / 20</w:t>
      </w:r>
    </w:p>
    <w:p w14:paraId="1E187121" w14:textId="4C5B8225" w:rsidR="00350696" w:rsidRP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6ED57C9D" w14:textId="46F7456D" w:rsidR="00CD0CF6" w:rsidRDefault="00CD0CF6" w:rsidP="00D230D5">
      <w:pPr>
        <w:pStyle w:val="ListParagraph"/>
        <w:ind w:left="420"/>
        <w:rPr>
          <w:rFonts w:eastAsia="宋体"/>
          <w:lang w:eastAsia="zh-CN"/>
        </w:rPr>
      </w:pPr>
    </w:p>
    <w:p w14:paraId="753427BE" w14:textId="2BFEEC05" w:rsidR="00F8520B" w:rsidRDefault="00D230D5" w:rsidP="00451D89">
      <w:pPr>
        <w:rPr>
          <w:rFonts w:eastAsia="宋体"/>
          <w:lang w:eastAsia="zh-CN"/>
        </w:rPr>
      </w:pPr>
      <w:commentRangeStart w:id="159"/>
      <w:commentRangeStart w:id="160"/>
      <w:r w:rsidRPr="00D230D5">
        <w:rPr>
          <w:rFonts w:eastAsia="宋体"/>
          <w:lang w:eastAsia="zh-CN"/>
        </w:rPr>
        <w:t>When EE returning from maternity lv</w:t>
      </w:r>
      <w:r w:rsidR="008A39A7">
        <w:rPr>
          <w:rFonts w:eastAsia="宋体"/>
          <w:lang w:eastAsia="zh-CN"/>
        </w:rPr>
        <w:t xml:space="preserve"> </w:t>
      </w:r>
      <w:commentRangeEnd w:id="159"/>
      <w:r w:rsidR="0031725D">
        <w:rPr>
          <w:rStyle w:val="CommentReference"/>
          <w:rFonts w:ascii="Arial" w:eastAsia="Times New Roman" w:hAnsi="Arial"/>
          <w:lang w:val="en-AU"/>
        </w:rPr>
        <w:commentReference w:id="159"/>
      </w:r>
      <w:commentRangeEnd w:id="160"/>
      <w:r w:rsidR="00446018">
        <w:rPr>
          <w:rStyle w:val="CommentReference"/>
          <w:rFonts w:ascii="Arial" w:eastAsia="Times New Roman" w:hAnsi="Arial"/>
          <w:lang w:val="en-AU"/>
        </w:rPr>
        <w:commentReference w:id="160"/>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w:t>
      </w:r>
      <w:proofErr w:type="spellStart"/>
      <w:r w:rsidRPr="00D230D5">
        <w:rPr>
          <w:rFonts w:eastAsia="宋体"/>
          <w:lang w:eastAsia="zh-CN"/>
        </w:rPr>
        <w:t>num</w:t>
      </w:r>
      <w:proofErr w:type="spellEnd"/>
      <w:r w:rsidRPr="00D230D5">
        <w:rPr>
          <w:rFonts w:eastAsia="宋体"/>
          <w:lang w:eastAsia="zh-CN"/>
        </w:rPr>
        <w:t>=1 will be input as trigger.</w:t>
      </w:r>
      <w:r>
        <w:rPr>
          <w:rFonts w:eastAsia="宋体"/>
          <w:lang w:eastAsia="zh-CN"/>
        </w:rPr>
        <w:t xml:space="preserve">  </w:t>
      </w:r>
    </w:p>
    <w:p w14:paraId="319DB699" w14:textId="449DD49A"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45000 - 6000</w:t>
      </w:r>
    </w:p>
    <w:p w14:paraId="1D8604E1" w14:textId="16C57AEA" w:rsidR="00F8520B" w:rsidRDefault="00D230D5" w:rsidP="00D230D5">
      <w:pPr>
        <w:pStyle w:val="ListParagraph"/>
        <w:numPr>
          <w:ilvl w:val="0"/>
          <w:numId w:val="34"/>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D230D5">
      <w:pPr>
        <w:pStyle w:val="ListParagraph"/>
        <w:numPr>
          <w:ilvl w:val="0"/>
          <w:numId w:val="34"/>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47175C16" w:rsidR="009B10DE" w:rsidRPr="00692C01" w:rsidRDefault="009B10DE" w:rsidP="009B10DE">
      <w:pPr>
        <w:pStyle w:val="Heading3"/>
        <w:rPr>
          <w:highlight w:val="yellow"/>
        </w:rPr>
      </w:pPr>
      <w:r w:rsidRPr="00692C01">
        <w:rPr>
          <w:highlight w:val="yellow"/>
        </w:rPr>
        <w:t>Parental</w:t>
      </w:r>
      <w:r w:rsidR="00D24C55" w:rsidRPr="00692C01">
        <w:rPr>
          <w:highlight w:val="yellow"/>
        </w:rPr>
        <w:t>/Prenatal</w:t>
      </w:r>
      <w:r w:rsidRPr="00692C01">
        <w:rPr>
          <w:highlight w:val="yellow"/>
        </w:rPr>
        <w:t xml:space="preserve"> Leave Processing</w:t>
      </w:r>
    </w:p>
    <w:p w14:paraId="17D02779" w14:textId="77777777" w:rsidR="009B10DE" w:rsidRPr="00692C01" w:rsidRDefault="009B10DE" w:rsidP="00451D89">
      <w:pPr>
        <w:rPr>
          <w:highlight w:val="yellow"/>
        </w:rPr>
      </w:pPr>
      <w:r w:rsidRPr="00692C01">
        <w:rPr>
          <w:highlight w:val="yellow"/>
        </w:rPr>
        <w:t>Parental leave processing logic is almost the same with maternity leave. The only difference is that:</w:t>
      </w:r>
    </w:p>
    <w:p w14:paraId="0422CD5B" w14:textId="4EA3CC37" w:rsidR="00F8520B" w:rsidRPr="00692C01" w:rsidRDefault="009B10DE" w:rsidP="00451D89">
      <w:pPr>
        <w:rPr>
          <w:highlight w:val="yellow"/>
        </w:rPr>
      </w:pPr>
      <w:r w:rsidRPr="00692C01">
        <w:rPr>
          <w:highlight w:val="yellow"/>
        </w:rPr>
        <w:lastRenderedPageBreak/>
        <w:t xml:space="preserve">Since parental leave virtual pay is much less than maternity leave (because it is just a few days), so we do NOT deduct WT_3255 – 2 months of minimum salary </w:t>
      </w:r>
      <w:r w:rsidR="000D0AF8" w:rsidRPr="00692C01">
        <w:rPr>
          <w:highlight w:val="yellow"/>
        </w:rPr>
        <w:t>. The wage types related are as below:</w:t>
      </w:r>
    </w:p>
    <w:tbl>
      <w:tblPr>
        <w:tblW w:w="8578" w:type="dxa"/>
        <w:tblLook w:val="04A0" w:firstRow="1" w:lastRow="0" w:firstColumn="1" w:lastColumn="0" w:noHBand="0" w:noVBand="1"/>
      </w:tblPr>
      <w:tblGrid>
        <w:gridCol w:w="760"/>
        <w:gridCol w:w="2520"/>
        <w:gridCol w:w="5298"/>
      </w:tblGrid>
      <w:tr w:rsidR="00D32839" w:rsidRPr="00692C01"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0270DF02"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w:t>
            </w:r>
            <w:r w:rsidR="009F2FFB" w:rsidRPr="00692C01">
              <w:rPr>
                <w:rFonts w:ascii="Arial" w:eastAsia="宋体" w:hAnsi="Arial" w:cs="Arial"/>
                <w:sz w:val="20"/>
                <w:szCs w:val="20"/>
                <w:highlight w:val="yellow"/>
                <w:lang w:eastAsia="zh-CN"/>
              </w:rPr>
              <w:t>/Prenatal</w:t>
            </w:r>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Lv</w:t>
            </w:r>
            <w:proofErr w:type="spellEnd"/>
            <w:r w:rsidRPr="00692C01">
              <w:rPr>
                <w:rFonts w:ascii="Arial" w:eastAsia="宋体" w:hAnsi="Arial" w:cs="Arial"/>
                <w:sz w:val="20"/>
                <w:szCs w:val="20"/>
                <w:highlight w:val="yellow"/>
                <w:lang w:eastAsia="zh-CN"/>
              </w:rPr>
              <w:t xml:space="preserve"> Virtual Pay</w:t>
            </w:r>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4042478B"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virtual pay is the same logic with maternity lv virtual pay. Only to replace maternity lv days with parental lv days.</w:t>
            </w:r>
            <w:r w:rsidR="00632D2B" w:rsidRPr="00692C01">
              <w:rPr>
                <w:rFonts w:ascii="Arial" w:eastAsia="宋体" w:hAnsi="Arial" w:cs="Arial"/>
                <w:sz w:val="20"/>
                <w:szCs w:val="20"/>
                <w:highlight w:val="yellow"/>
                <w:lang w:eastAsia="zh-CN"/>
              </w:rPr>
              <w:t xml:space="preserve"> Using /804 instead of /802</w:t>
            </w:r>
          </w:p>
        </w:tc>
      </w:tr>
      <w:tr w:rsidR="00D32839" w:rsidRPr="00692C01"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CC327C" w:rsidR="00D32839" w:rsidRPr="00692C01" w:rsidRDefault="00D32839" w:rsidP="00F03B60">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w:t>
            </w:r>
            <w:r w:rsidR="00F03B60" w:rsidRPr="00692C01">
              <w:rPr>
                <w:rFonts w:ascii="Arial" w:eastAsia="宋体" w:hAnsi="Arial" w:cs="Arial"/>
                <w:sz w:val="20"/>
                <w:szCs w:val="20"/>
                <w:highlight w:val="yellow"/>
                <w:lang w:eastAsia="zh-CN"/>
              </w:rPr>
              <w:t>/Prenatal</w:t>
            </w:r>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Lv</w:t>
            </w:r>
            <w:proofErr w:type="spellEnd"/>
            <w:r w:rsidRPr="00692C01">
              <w:rPr>
                <w:rFonts w:ascii="Arial" w:eastAsia="宋体" w:hAnsi="Arial" w:cs="Arial"/>
                <w:sz w:val="20"/>
                <w:szCs w:val="20"/>
                <w:highlight w:val="yellow"/>
                <w:lang w:eastAsia="zh-CN"/>
              </w:rPr>
              <w:t xml:space="preserve"> Paid by </w:t>
            </w:r>
            <w:proofErr w:type="spellStart"/>
            <w:r w:rsidR="00F03B60" w:rsidRPr="00692C01">
              <w:rPr>
                <w:rFonts w:ascii="Arial" w:eastAsia="宋体" w:hAnsi="Arial" w:cs="Arial"/>
                <w:sz w:val="20"/>
                <w:szCs w:val="20"/>
                <w:highlight w:val="yellow"/>
                <w:lang w:eastAsia="zh-CN"/>
              </w:rPr>
              <w:t>Gov</w:t>
            </w:r>
            <w:proofErr w:type="spellEnd"/>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lump-sum from government</w:t>
            </w:r>
            <w:r w:rsidRPr="00692C01">
              <w:rPr>
                <w:rFonts w:ascii="Arial" w:eastAsia="宋体" w:hAnsi="Arial" w:cs="Arial"/>
                <w:sz w:val="20"/>
                <w:szCs w:val="20"/>
                <w:highlight w:val="yellow"/>
                <w:lang w:eastAsia="zh-CN"/>
              </w:rPr>
              <w:br/>
              <w:t xml:space="preserve">Direct </w:t>
            </w:r>
            <w:proofErr w:type="spellStart"/>
            <w:r w:rsidRPr="00692C01">
              <w:rPr>
                <w:rFonts w:ascii="Arial" w:eastAsia="宋体" w:hAnsi="Arial" w:cs="Arial"/>
                <w:sz w:val="20"/>
                <w:szCs w:val="20"/>
                <w:highlight w:val="yellow"/>
                <w:lang w:eastAsia="zh-CN"/>
              </w:rPr>
              <w:t>amt</w:t>
            </w:r>
            <w:proofErr w:type="spellEnd"/>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inut</w:t>
            </w:r>
            <w:proofErr w:type="spellEnd"/>
          </w:p>
        </w:tc>
      </w:tr>
      <w:tr w:rsidR="00D32839"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05B84A01" w:rsidR="00D32839" w:rsidRPr="00692C01" w:rsidRDefault="00D32839" w:rsidP="00F03B60">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w:t>
            </w:r>
            <w:r w:rsidR="00F03B60" w:rsidRPr="00692C01">
              <w:rPr>
                <w:rFonts w:ascii="Arial" w:eastAsia="宋体" w:hAnsi="Arial" w:cs="Arial"/>
                <w:sz w:val="20"/>
                <w:szCs w:val="20"/>
                <w:highlight w:val="yellow"/>
                <w:lang w:eastAsia="zh-CN"/>
              </w:rPr>
              <w:t>/Prenatal</w:t>
            </w:r>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Lv</w:t>
            </w:r>
            <w:proofErr w:type="spellEnd"/>
            <w:r w:rsidRPr="00692C01">
              <w:rPr>
                <w:rFonts w:ascii="Arial" w:eastAsia="宋体" w:hAnsi="Arial" w:cs="Arial"/>
                <w:sz w:val="20"/>
                <w:szCs w:val="20"/>
                <w:highlight w:val="yellow"/>
                <w:lang w:eastAsia="zh-CN"/>
              </w:rPr>
              <w:t xml:space="preserve"> </w:t>
            </w:r>
            <w:r w:rsidR="00F03B60" w:rsidRPr="00692C01">
              <w:rPr>
                <w:rFonts w:ascii="Arial" w:eastAsia="宋体" w:hAnsi="Arial" w:cs="Arial"/>
                <w:sz w:val="20"/>
                <w:szCs w:val="20"/>
                <w:highlight w:val="yellow"/>
                <w:lang w:eastAsia="zh-CN"/>
              </w:rPr>
              <w:t>Make-up by ER</w:t>
            </w:r>
          </w:p>
        </w:tc>
        <w:tc>
          <w:tcPr>
            <w:tcW w:w="5298" w:type="dxa"/>
            <w:tcBorders>
              <w:top w:val="nil"/>
              <w:left w:val="nil"/>
              <w:bottom w:val="single" w:sz="4" w:space="0" w:color="auto"/>
              <w:right w:val="single" w:sz="4" w:space="0" w:color="auto"/>
            </w:tcBorders>
            <w:shd w:val="clear" w:color="000000" w:fill="FFFFFF"/>
            <w:vAlign w:val="center"/>
            <w:hideMark/>
          </w:tcPr>
          <w:p w14:paraId="54B98741" w14:textId="77777777" w:rsidR="00D32839" w:rsidRPr="000D0AF8" w:rsidRDefault="00D32839" w:rsidP="000D0AF8">
            <w:pPr>
              <w:spacing w:before="0" w:after="0" w:line="240" w:lineRule="auto"/>
              <w:rPr>
                <w:rFonts w:ascii="Arial" w:eastAsia="宋体" w:hAnsi="Arial" w:cs="Arial"/>
                <w:sz w:val="20"/>
                <w:szCs w:val="20"/>
                <w:lang w:eastAsia="zh-CN"/>
              </w:rPr>
            </w:pPr>
            <w:r w:rsidRPr="00692C01">
              <w:rPr>
                <w:rFonts w:ascii="Arial" w:eastAsia="宋体" w:hAnsi="Arial" w:cs="Arial"/>
                <w:sz w:val="20"/>
                <w:szCs w:val="20"/>
                <w:highlight w:val="yellow"/>
                <w:lang w:eastAsia="zh-CN"/>
              </w:rPr>
              <w:t xml:space="preserve">When EE returning from parental lv, WT_3231-num=1 will be input as trigger. </w:t>
            </w:r>
            <w:r w:rsidRPr="00692C01">
              <w:rPr>
                <w:rFonts w:ascii="Arial" w:eastAsia="宋体" w:hAnsi="Arial" w:cs="Arial"/>
                <w:sz w:val="20"/>
                <w:szCs w:val="20"/>
                <w:highlight w:val="yellow"/>
                <w:lang w:eastAsia="zh-CN"/>
              </w:rPr>
              <w:br/>
              <w:t>&lt;WT_3231&gt; = &lt;Total WT_2411&gt; - &lt;WT_3221&gt;</w:t>
            </w:r>
          </w:p>
        </w:tc>
      </w:tr>
    </w:tbl>
    <w:p w14:paraId="02DF4BDA" w14:textId="77777777" w:rsidR="000D0AF8" w:rsidRDefault="000D0AF8" w:rsidP="00451D89"/>
    <w:p w14:paraId="38EE628F" w14:textId="543DCEF2" w:rsidR="00A902B3" w:rsidRPr="00692C01" w:rsidRDefault="00A902B3" w:rsidP="00A902B3">
      <w:pPr>
        <w:pStyle w:val="Heading3"/>
        <w:rPr>
          <w:highlight w:val="yellow"/>
        </w:rPr>
      </w:pPr>
      <w:r>
        <w:rPr>
          <w:highlight w:val="yellow"/>
        </w:rPr>
        <w:t>Unpaid Leave</w:t>
      </w:r>
      <w:r w:rsidRPr="00692C01">
        <w:rPr>
          <w:highlight w:val="yellow"/>
        </w:rPr>
        <w:t xml:space="preserve"> </w:t>
      </w:r>
      <w:r>
        <w:rPr>
          <w:highlight w:val="yellow"/>
        </w:rPr>
        <w:t>Deductions</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F37368" w14:paraId="0A8BC294" w14:textId="6B7FA799" w:rsidTr="00F37368">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B5A8134" w14:textId="77777777" w:rsidR="00F37368" w:rsidRDefault="00F37368" w:rsidP="00813788">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A1B901D" w14:textId="77777777" w:rsidR="00F37368" w:rsidRDefault="00F37368" w:rsidP="00813788">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6E749BD9" w14:textId="77777777" w:rsidR="00F37368" w:rsidRDefault="00F37368" w:rsidP="00813788">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1B4D763F" w14:textId="4D616601" w:rsidR="00F37368" w:rsidRPr="00F37368" w:rsidRDefault="00F37368" w:rsidP="00813788">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F37368" w14:paraId="5AA0A479" w14:textId="05BE0477" w:rsidTr="00F37368">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B46D3A" w14:textId="77777777" w:rsidR="00F37368" w:rsidRDefault="00F37368" w:rsidP="00813788">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ACF0C28" w14:textId="77777777" w:rsidR="00F37368" w:rsidRDefault="00F37368" w:rsidP="00813788">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4123C50" w14:textId="77777777" w:rsidR="00F37368" w:rsidRDefault="00F37368" w:rsidP="00813788">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65BDF7D5" w14:textId="50F63C7F" w:rsidR="00F37368" w:rsidRPr="00F37368" w:rsidRDefault="00F37368" w:rsidP="00F37368">
            <w:pPr>
              <w:ind w:firstLineChars="100" w:firstLine="200"/>
              <w:rPr>
                <w:rFonts w:ascii="Arial" w:eastAsia="宋体" w:hAnsi="Arial" w:cs="Arial"/>
                <w:sz w:val="20"/>
                <w:szCs w:val="20"/>
                <w:lang w:eastAsia="zh-CN"/>
              </w:rPr>
            </w:pPr>
            <w:r>
              <w:rPr>
                <w:rFonts w:ascii="Arial" w:eastAsia="宋体" w:hAnsi="Arial" w:cs="Arial" w:hint="eastAsia"/>
                <w:sz w:val="20"/>
                <w:szCs w:val="20"/>
                <w:lang w:eastAsia="zh-CN"/>
              </w:rPr>
              <w:t>2</w:t>
            </w:r>
            <w:r>
              <w:rPr>
                <w:rFonts w:ascii="Arial" w:eastAsia="宋体" w:hAnsi="Arial" w:cs="Arial"/>
                <w:sz w:val="20"/>
                <w:szCs w:val="20"/>
                <w:lang w:eastAsia="zh-CN"/>
              </w:rPr>
              <w:t>501</w:t>
            </w:r>
          </w:p>
        </w:tc>
      </w:tr>
      <w:tr w:rsidR="00F37368" w14:paraId="4295E909" w14:textId="43D9A5D5" w:rsidTr="00F37368">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FD2A6DF" w14:textId="77777777" w:rsidR="00F37368" w:rsidRDefault="00F37368" w:rsidP="00813788">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F58AEF3" w14:textId="77777777" w:rsidR="00F37368" w:rsidRDefault="00F37368" w:rsidP="00813788">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783C765E" w14:textId="77777777" w:rsidR="00F37368" w:rsidRDefault="00F37368" w:rsidP="00813788">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FBBB519" w14:textId="0C9A1D03" w:rsidR="00F37368" w:rsidRPr="00F37368" w:rsidRDefault="00F37368" w:rsidP="00813788">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2502</w:t>
            </w:r>
          </w:p>
        </w:tc>
      </w:tr>
      <w:tr w:rsidR="00F37368" w14:paraId="1171F976" w14:textId="2F1F35F5" w:rsidTr="00F37368">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0C19E5E6" w14:textId="77777777" w:rsidR="00F37368" w:rsidRDefault="00F37368" w:rsidP="00813788">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895640C" w14:textId="77777777" w:rsidR="00F37368" w:rsidRDefault="00F37368" w:rsidP="00813788">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762C02BD" w14:textId="77777777" w:rsidR="00F37368" w:rsidRDefault="00F37368" w:rsidP="00813788">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B65C27B" w14:textId="0D1153F0" w:rsidR="00F37368" w:rsidRPr="00F37368" w:rsidRDefault="00F37368" w:rsidP="00813788">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2503</w:t>
            </w:r>
          </w:p>
        </w:tc>
      </w:tr>
      <w:tr w:rsidR="00F37368" w14:paraId="4F03D58E" w14:textId="69E2D7A6" w:rsidTr="00F37368">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7BCD73" w14:textId="77777777" w:rsidR="00F37368" w:rsidRDefault="00F37368" w:rsidP="00813788">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485ADB7" w14:textId="77777777" w:rsidR="00F37368" w:rsidRDefault="00F37368" w:rsidP="00813788">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765FF66" w14:textId="77777777" w:rsidR="00F37368" w:rsidRDefault="00F37368" w:rsidP="00813788">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E77FBE2" w14:textId="3E44D91F" w:rsidR="00F37368" w:rsidRPr="00F37368" w:rsidRDefault="00F37368" w:rsidP="00813788">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2504</w:t>
            </w:r>
          </w:p>
        </w:tc>
      </w:tr>
      <w:tr w:rsidR="00F37368" w14:paraId="3777D5C7" w14:textId="1C06DB41" w:rsidTr="00F37368">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612478D5" w14:textId="77777777" w:rsidR="00F37368" w:rsidRDefault="00F37368" w:rsidP="00813788">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4F3C71D3" w14:textId="77777777" w:rsidR="00F37368" w:rsidRDefault="00F37368" w:rsidP="00813788">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CE77B73" w14:textId="77777777" w:rsidR="00F37368" w:rsidRDefault="00F37368" w:rsidP="00813788">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4E161166" w14:textId="5E0EE0F2" w:rsidR="00F37368" w:rsidRPr="00F37368" w:rsidRDefault="00F37368" w:rsidP="00813788">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2505</w:t>
            </w:r>
          </w:p>
        </w:tc>
      </w:tr>
      <w:tr w:rsidR="00F37368" w14:paraId="217DBF03" w14:textId="3FA64627" w:rsidTr="00F37368">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0B3F0EB2" w14:textId="77777777" w:rsidR="00F37368" w:rsidRDefault="00F37368" w:rsidP="00813788">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D23880D" w14:textId="77777777" w:rsidR="00F37368" w:rsidRDefault="00F37368" w:rsidP="00813788">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72715D8" w14:textId="77777777" w:rsidR="00F37368" w:rsidRDefault="00F37368" w:rsidP="00813788">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68DE26AC" w14:textId="6762A514" w:rsidR="00F37368" w:rsidRPr="00F37368" w:rsidRDefault="00F37368" w:rsidP="00813788">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2506</w:t>
            </w:r>
          </w:p>
        </w:tc>
      </w:tr>
      <w:tr w:rsidR="00F37368" w14:paraId="3D5FF66B" w14:textId="2D7E92E4" w:rsidTr="00F37368">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0158AC3" w14:textId="77777777" w:rsidR="00F37368" w:rsidRDefault="00F37368" w:rsidP="00813788">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5794F48" w14:textId="77777777" w:rsidR="00F37368" w:rsidRDefault="00F37368" w:rsidP="00813788">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19E33B20" w14:textId="77777777" w:rsidR="00F37368" w:rsidRDefault="00F37368" w:rsidP="00813788">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6BD5F8B6" w14:textId="37B7DE5C" w:rsidR="00F37368" w:rsidRPr="00F37368" w:rsidRDefault="00F37368" w:rsidP="00813788">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2507</w:t>
            </w:r>
          </w:p>
        </w:tc>
      </w:tr>
      <w:tr w:rsidR="00F37368" w14:paraId="746F89E1" w14:textId="0AB34DB0" w:rsidTr="00F37368">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257D3EC4" w14:textId="77777777" w:rsidR="00F37368" w:rsidRDefault="00F37368" w:rsidP="00813788">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50DD9B27" w14:textId="77777777" w:rsidR="00F37368" w:rsidRDefault="00F37368" w:rsidP="00813788">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6095F89D" w14:textId="77777777" w:rsidR="00F37368" w:rsidRDefault="00F37368" w:rsidP="00813788">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1BB81E40" w14:textId="12C7AED4" w:rsidR="00F37368" w:rsidRPr="00F37368" w:rsidRDefault="00F37368" w:rsidP="00813788">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2508</w:t>
            </w:r>
          </w:p>
        </w:tc>
      </w:tr>
      <w:tr w:rsidR="00F37368" w14:paraId="63E06018" w14:textId="016D3167" w:rsidTr="00F37368">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6097DB0" w14:textId="77777777" w:rsidR="00F37368" w:rsidRDefault="00F37368" w:rsidP="00813788">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527BA01" w14:textId="77777777" w:rsidR="00F37368" w:rsidRDefault="00F37368" w:rsidP="00813788">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01795F3" w14:textId="77777777" w:rsidR="00F37368" w:rsidRDefault="00F37368" w:rsidP="00813788">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550D0014" w14:textId="16848EF9" w:rsidR="00F37368" w:rsidRPr="00F37368" w:rsidRDefault="00F37368" w:rsidP="00813788">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2509</w:t>
            </w:r>
          </w:p>
        </w:tc>
      </w:tr>
    </w:tbl>
    <w:p w14:paraId="3116B0B2" w14:textId="7A8E96FD" w:rsidR="00F37368" w:rsidRDefault="00F37368" w:rsidP="00A902B3">
      <w:pPr>
        <w:rPr>
          <w:rFonts w:eastAsia="宋体"/>
          <w:lang w:eastAsia="zh-CN"/>
        </w:rPr>
      </w:pPr>
      <w:r>
        <w:rPr>
          <w:rFonts w:eastAsia="宋体" w:hint="eastAsia"/>
          <w:lang w:eastAsia="zh-CN"/>
        </w:rPr>
        <w:t>W</w:t>
      </w:r>
      <w:r>
        <w:rPr>
          <w:rFonts w:eastAsia="宋体"/>
          <w:lang w:eastAsia="zh-CN"/>
        </w:rPr>
        <w:t>ith above unpaid leave table, Prenatal/Parental/Maternity leave are excluded since these 3 leave types are handled specially. For the remaining unpaid leave types as above</w:t>
      </w:r>
      <w:r w:rsidR="00A7092A">
        <w:rPr>
          <w:rFonts w:eastAsia="宋体"/>
          <w:lang w:eastAsia="zh-CN"/>
        </w:rPr>
        <w:t>, GV</w:t>
      </w:r>
      <w:r>
        <w:rPr>
          <w:rFonts w:eastAsia="宋体"/>
          <w:lang w:eastAsia="zh-CN"/>
        </w:rPr>
        <w:t xml:space="preserve"> payroll will generate deduction item (with negative amount</w:t>
      </w:r>
      <w:proofErr w:type="gramStart"/>
      <w:r>
        <w:rPr>
          <w:rFonts w:eastAsia="宋体"/>
          <w:lang w:eastAsia="zh-CN"/>
        </w:rPr>
        <w:t>) .</w:t>
      </w:r>
      <w:proofErr w:type="gramEnd"/>
      <w:r>
        <w:rPr>
          <w:rFonts w:eastAsia="宋体"/>
          <w:lang w:eastAsia="zh-CN"/>
        </w:rPr>
        <w:t xml:space="preserve"> </w:t>
      </w:r>
    </w:p>
    <w:p w14:paraId="39930300" w14:textId="48DD3D69" w:rsidR="00A7092A" w:rsidRDefault="00A7092A" w:rsidP="00A902B3">
      <w:pPr>
        <w:rPr>
          <w:rFonts w:eastAsia="宋体"/>
          <w:lang w:eastAsia="zh-CN"/>
        </w:rPr>
      </w:pPr>
      <w:r>
        <w:rPr>
          <w:rFonts w:eastAsia="宋体" w:hint="eastAsia"/>
          <w:lang w:eastAsia="zh-CN"/>
        </w:rPr>
        <w:t>W</w:t>
      </w:r>
      <w:r>
        <w:rPr>
          <w:rFonts w:eastAsia="宋体"/>
          <w:lang w:eastAsia="zh-CN"/>
        </w:rPr>
        <w:t xml:space="preserve">T_25XX-AMT = </w:t>
      </w:r>
      <w:r>
        <w:rPr>
          <w:rFonts w:eastAsia="宋体" w:hint="eastAsia"/>
          <w:lang w:eastAsia="zh-CN"/>
        </w:rPr>
        <w:t>/</w:t>
      </w:r>
      <w:r w:rsidR="00C24842">
        <w:rPr>
          <w:rFonts w:eastAsia="宋体"/>
          <w:lang w:eastAsia="zh-CN"/>
        </w:rPr>
        <w:t>003</w:t>
      </w:r>
      <w:r>
        <w:rPr>
          <w:rFonts w:eastAsia="宋体"/>
          <w:lang w:eastAsia="zh-CN"/>
        </w:rPr>
        <w:t xml:space="preserve"> * WT_25XX-NUM</w:t>
      </w:r>
    </w:p>
    <w:p w14:paraId="3518C4F2" w14:textId="77777777" w:rsidR="00003254" w:rsidRDefault="00003254" w:rsidP="00003254">
      <w:pPr>
        <w:pStyle w:val="Heading2"/>
      </w:pPr>
      <w:bookmarkStart w:id="161" w:name="_Toc219697022"/>
      <w:bookmarkStart w:id="162" w:name="_Toc19711592"/>
      <w:bookmarkStart w:id="163" w:name="_Toc120703669"/>
      <w:bookmarkStart w:id="164" w:name="_Toc73610177"/>
      <w:commentRangeStart w:id="165"/>
      <w:r>
        <w:lastRenderedPageBreak/>
        <w:t>Social Insurance</w:t>
      </w:r>
      <w:bookmarkEnd w:id="161"/>
      <w:commentRangeEnd w:id="165"/>
      <w:r w:rsidR="008A19D0">
        <w:rPr>
          <w:rStyle w:val="CommentReference"/>
          <w:rFonts w:eastAsia="Times New Roman" w:cs="Times New Roman"/>
          <w:b w:val="0"/>
          <w:lang w:val="en-AU"/>
        </w:rPr>
        <w:commentReference w:id="165"/>
      </w:r>
      <w:bookmarkEnd w:id="162"/>
    </w:p>
    <w:p w14:paraId="37B80BE7" w14:textId="1896D1C6" w:rsidR="000D102E" w:rsidRDefault="000D102E" w:rsidP="000D102E">
      <w:pPr>
        <w:pStyle w:val="Heading3"/>
      </w:pPr>
      <w:bookmarkStart w:id="166" w:name="_Toc19711593"/>
      <w:r>
        <w:t>Standard Social Insurance Type</w:t>
      </w:r>
      <w:bookmarkEnd w:id="166"/>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67"/>
      <w:commentRangeStart w:id="168"/>
      <w:commentRangeStart w:id="169"/>
      <w:r>
        <w:t>Scheme 03 &amp; 04 are defined to merge Occupational Accident Insurance into Compulsory Insurance.</w:t>
      </w:r>
      <w:commentRangeEnd w:id="167"/>
      <w:r w:rsidR="00904B01">
        <w:rPr>
          <w:rStyle w:val="CommentReference"/>
          <w:rFonts w:ascii="Arial" w:eastAsia="Times New Roman" w:hAnsi="Arial"/>
          <w:lang w:val="en-AU"/>
        </w:rPr>
        <w:commentReference w:id="167"/>
      </w:r>
      <w:commentRangeEnd w:id="168"/>
      <w:commentRangeEnd w:id="169"/>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68"/>
      </w:r>
      <w:r w:rsidR="00446018">
        <w:rPr>
          <w:rStyle w:val="CommentReference"/>
          <w:rFonts w:ascii="Arial" w:eastAsia="Times New Roman" w:hAnsi="Arial"/>
          <w:lang w:val="en-AU"/>
        </w:rPr>
        <w:commentReference w:id="169"/>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28E7039F" w14:textId="77777777" w:rsidR="00351F51" w:rsidRDefault="00351F51" w:rsidP="004B52CF"/>
    <w:p w14:paraId="4182AAAD" w14:textId="77777777" w:rsidR="00351F51" w:rsidRDefault="00351F51" w:rsidP="004B52CF"/>
    <w:p w14:paraId="4CDA865D" w14:textId="77777777" w:rsidR="00351F51" w:rsidRDefault="00351F51" w:rsidP="004B52CF"/>
    <w:p w14:paraId="70AE04CF" w14:textId="5D5F9A87" w:rsidR="000D102E" w:rsidRDefault="000D102E" w:rsidP="000D102E">
      <w:pPr>
        <w:pStyle w:val="Heading3"/>
      </w:pPr>
      <w:bookmarkStart w:id="170" w:name="_Toc19711594"/>
      <w:r>
        <w:t>Medical Insurance Processing</w:t>
      </w:r>
      <w:bookmarkEnd w:id="170"/>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7E320D">
      <w:pPr>
        <w:pStyle w:val="ListParagraph"/>
        <w:numPr>
          <w:ilvl w:val="0"/>
          <w:numId w:val="31"/>
        </w:numPr>
      </w:pPr>
      <w:r>
        <w:t>&lt;</w:t>
      </w:r>
      <w:r w:rsidR="007E320D" w:rsidRPr="007E320D">
        <w:t>MI Monthly Target</w:t>
      </w:r>
      <w:r>
        <w:t>&gt;</w:t>
      </w:r>
      <w:r w:rsidR="007E320D">
        <w:t xml:space="preserve"> – WT_5V00</w:t>
      </w:r>
    </w:p>
    <w:p w14:paraId="2B1CA5BE" w14:textId="77777777" w:rsidR="008545A1" w:rsidRDefault="008545A1" w:rsidP="008545A1">
      <w:pPr>
        <w:pStyle w:val="ListParagraph"/>
        <w:ind w:left="420"/>
      </w:pPr>
      <w:r>
        <w:t xml:space="preserve">Direct </w:t>
      </w:r>
      <w:proofErr w:type="spellStart"/>
      <w:r>
        <w:t>amt</w:t>
      </w:r>
      <w:proofErr w:type="spellEnd"/>
      <w:r>
        <w:t xml:space="preserve"> uploaded as the whole month target. Then this amount should be prorated by:</w:t>
      </w:r>
    </w:p>
    <w:p w14:paraId="76617D9E" w14:textId="31025CA1" w:rsidR="00351F51" w:rsidRDefault="008545A1" w:rsidP="008545A1">
      <w:pPr>
        <w:pStyle w:val="ListParagraph"/>
        <w:ind w:left="420"/>
      </w:pPr>
      <w:r>
        <w:t>/803 = &lt;Active calendar days of the month&gt; / &lt;total calendar days of the year&gt;</w:t>
      </w:r>
    </w:p>
    <w:p w14:paraId="13BEE117" w14:textId="77777777" w:rsidR="00351F51" w:rsidRDefault="00351F51" w:rsidP="00351F51">
      <w:pPr>
        <w:pStyle w:val="ListParagraph"/>
        <w:ind w:left="420"/>
      </w:pPr>
    </w:p>
    <w:p w14:paraId="35116548" w14:textId="6ABC0EE5" w:rsidR="007E320D" w:rsidRDefault="00C031B9" w:rsidP="007E320D">
      <w:pPr>
        <w:pStyle w:val="ListParagraph"/>
        <w:numPr>
          <w:ilvl w:val="0"/>
          <w:numId w:val="31"/>
        </w:numPr>
      </w:pPr>
      <w:r>
        <w:t>&lt;</w:t>
      </w:r>
      <w:r w:rsidR="007E320D" w:rsidRPr="007E320D">
        <w:t>Monthly MI by ER</w:t>
      </w:r>
      <w:r>
        <w:t>&gt;</w:t>
      </w:r>
      <w:r w:rsidR="007E320D">
        <w:t xml:space="preserve"> – WT_5V01</w:t>
      </w:r>
    </w:p>
    <w:p w14:paraId="2B2CCE81" w14:textId="356897AD" w:rsidR="00027852" w:rsidRDefault="008545A1" w:rsidP="00027852">
      <w:pPr>
        <w:pStyle w:val="ListParagraph"/>
        <w:ind w:left="420"/>
      </w:pPr>
      <w:r w:rsidRPr="008545A1">
        <w:t>&lt;Monthly MI by ER&gt; = &lt;MI Monthly Target&gt; *{[&lt;Active calendar days of the month&gt; * WORK_LOAD_PERCENT] / &lt;total calendar days of the year&gt;}</w:t>
      </w:r>
    </w:p>
    <w:p w14:paraId="3CAE3A1C" w14:textId="77777777" w:rsidR="00670445" w:rsidRDefault="00670445" w:rsidP="00027852">
      <w:pPr>
        <w:pStyle w:val="ListParagraph"/>
        <w:ind w:left="420"/>
      </w:pPr>
    </w:p>
    <w:p w14:paraId="719E014B" w14:textId="42C93976" w:rsidR="00670445" w:rsidRPr="00670445" w:rsidRDefault="00670445" w:rsidP="00027852">
      <w:pPr>
        <w:pStyle w:val="ListParagraph"/>
        <w:ind w:left="420"/>
        <w:rPr>
          <w:rFonts w:eastAsia="宋体"/>
          <w:lang w:eastAsia="zh-CN"/>
        </w:rPr>
      </w:pPr>
      <w:r>
        <w:rPr>
          <w:rFonts w:eastAsia="宋体" w:hint="eastAsia"/>
          <w:lang w:eastAsia="zh-CN"/>
        </w:rPr>
        <w:t>I</w:t>
      </w:r>
      <w:r>
        <w:rPr>
          <w:rFonts w:eastAsia="宋体"/>
          <w:lang w:eastAsia="zh-CN"/>
        </w:rPr>
        <w:t xml:space="preserve">n case WORK_LOAD_PERCENT changed in the middle of the month, or there are any other mid-month master data change (like working schedule change), above formula will be calculated for each sub-period and then merged in the final </w:t>
      </w:r>
      <w:proofErr w:type="spellStart"/>
      <w:r>
        <w:rPr>
          <w:rFonts w:eastAsia="宋体"/>
          <w:lang w:eastAsia="zh-CN"/>
        </w:rPr>
        <w:t>payslip</w:t>
      </w:r>
      <w:proofErr w:type="spellEnd"/>
      <w:r>
        <w:rPr>
          <w:rFonts w:eastAsia="宋体"/>
          <w:lang w:eastAsia="zh-CN"/>
        </w:rPr>
        <w:t>/reports.</w:t>
      </w:r>
    </w:p>
    <w:p w14:paraId="55A48624" w14:textId="77777777" w:rsidR="00670445" w:rsidRDefault="00670445" w:rsidP="00027852">
      <w:pPr>
        <w:pStyle w:val="ListParagraph"/>
        <w:ind w:left="420"/>
      </w:pPr>
    </w:p>
    <w:p w14:paraId="53EDA412" w14:textId="68745BBD" w:rsidR="007B26AF" w:rsidRDefault="00C031B9" w:rsidP="007B26AF">
      <w:pPr>
        <w:pStyle w:val="ListParagraph"/>
        <w:numPr>
          <w:ilvl w:val="0"/>
          <w:numId w:val="31"/>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02F820A3" w14:textId="0B3ACB98" w:rsidR="00670445" w:rsidRDefault="00C031B9" w:rsidP="00670445">
      <w:pPr>
        <w:pStyle w:val="ListParagraph"/>
        <w:numPr>
          <w:ilvl w:val="0"/>
          <w:numId w:val="31"/>
        </w:numPr>
      </w:pPr>
      <w:r>
        <w:t>&lt;</w:t>
      </w:r>
      <w:r w:rsidR="00670445" w:rsidRPr="00670445">
        <w:t xml:space="preserve">Monthly MI by ER </w:t>
      </w:r>
      <w:r w:rsidR="00670445">
        <w:t>–</w:t>
      </w:r>
      <w:r w:rsidR="00670445" w:rsidRPr="00670445">
        <w:t xml:space="preserve"> DP</w:t>
      </w:r>
      <w:r>
        <w:t>&gt;</w:t>
      </w:r>
      <w:r w:rsidR="00670445">
        <w:t xml:space="preserve"> – WT_5V03</w:t>
      </w:r>
    </w:p>
    <w:p w14:paraId="752BA066" w14:textId="5C9FC801" w:rsidR="007A4216" w:rsidRDefault="007A4216" w:rsidP="007A4216">
      <w:pPr>
        <w:pStyle w:val="ListParagraph"/>
        <w:ind w:left="420"/>
      </w:pPr>
      <w:r>
        <w:t>WT_5V03 is for monthly MI paid by ER for dependents.</w:t>
      </w:r>
    </w:p>
    <w:p w14:paraId="2C693280" w14:textId="1482C0F6" w:rsidR="00FC076E" w:rsidRDefault="00FC076E" w:rsidP="00FC076E">
      <w:pPr>
        <w:pStyle w:val="ListParagraph"/>
        <w:ind w:left="420"/>
      </w:pPr>
      <w:r>
        <w:t>1- For foreigner</w:t>
      </w:r>
      <w:r w:rsidR="00BF1963">
        <w:t xml:space="preserve"> EE</w:t>
      </w:r>
      <w:r>
        <w:t xml:space="preserve"> dependents</w:t>
      </w:r>
    </w:p>
    <w:p w14:paraId="5AC333C3" w14:textId="4772CF42" w:rsidR="00FC076E" w:rsidRDefault="00A42728" w:rsidP="00FC076E">
      <w:pPr>
        <w:pStyle w:val="ListParagraph"/>
      </w:pPr>
      <w:r w:rsidRPr="00A42728">
        <w:t xml:space="preserve">&lt;Monthly MI Paid by ER&gt; = &lt;MI Monthly </w:t>
      </w:r>
      <w:commentRangeStart w:id="171"/>
      <w:r w:rsidR="00274DE9" w:rsidRPr="00A42728">
        <w:t>Target (</w:t>
      </w:r>
      <w:r w:rsidRPr="00A42728">
        <w:t>foreigner DP will need to check Age</w:t>
      </w:r>
      <w:commentRangeEnd w:id="171"/>
      <w:r>
        <w:rPr>
          <w:rStyle w:val="CommentReference"/>
          <w:rFonts w:ascii="Arial" w:eastAsia="Times New Roman" w:hAnsi="Arial"/>
          <w:lang w:val="en-AU"/>
        </w:rPr>
        <w:commentReference w:id="171"/>
      </w:r>
      <w:r w:rsidRPr="00A42728">
        <w:t>)&gt; *{[&lt;Active calendar days of the month&gt; * WORK_LOAD_PERCENT] / &lt;total calendar days of the year&gt;}</w:t>
      </w:r>
    </w:p>
    <w:p w14:paraId="0DA5A2D3" w14:textId="77777777" w:rsidR="00FC076E" w:rsidRDefault="00FC076E" w:rsidP="00FC076E">
      <w:pPr>
        <w:pStyle w:val="ListParagraph"/>
        <w:ind w:left="420"/>
      </w:pPr>
      <w:r>
        <w:t>2- For local VNM dependents</w:t>
      </w:r>
    </w:p>
    <w:p w14:paraId="26642A1B" w14:textId="4BA8EC8C" w:rsidR="00FC076E" w:rsidRDefault="00A42728" w:rsidP="00FC076E">
      <w:pPr>
        <w:pStyle w:val="ListParagraph"/>
      </w:pPr>
      <w:r w:rsidRPr="00A42728">
        <w:t>&lt;Monthly MI Paid by ER&gt; = &lt;MI Monthly Target&gt; *{[&lt;Active calendar days of the month&gt; * WORK_LOAD_PERCENT * YOS_PERCENT] / &lt;total calendar days of the year&gt;}</w:t>
      </w:r>
    </w:p>
    <w:p w14:paraId="6BB02326" w14:textId="77777777" w:rsidR="00FC076E" w:rsidRDefault="00FC076E" w:rsidP="00FC076E">
      <w:pPr>
        <w:pStyle w:val="ListParagraph"/>
        <w:ind w:left="420"/>
      </w:pPr>
      <w:r>
        <w:t xml:space="preserve">3- Using the last calendar day to calculate the YOS. </w:t>
      </w:r>
    </w:p>
    <w:p w14:paraId="5F4164BC" w14:textId="77777777" w:rsidR="00FC076E" w:rsidRDefault="00FC076E" w:rsidP="00FC076E">
      <w:pPr>
        <w:pStyle w:val="ListParagraph"/>
        <w:ind w:left="420"/>
      </w:pPr>
      <w:r>
        <w:t xml:space="preserve">    If 3&lt;=YOS&lt;6 years: YOS_PERCENT = 50%</w:t>
      </w:r>
    </w:p>
    <w:p w14:paraId="3D44F3E6" w14:textId="7C9B96E3" w:rsidR="00FC076E" w:rsidRDefault="00FC076E" w:rsidP="00E55F4E">
      <w:pPr>
        <w:pStyle w:val="ListParagraph"/>
        <w:ind w:left="420" w:firstLine="240"/>
      </w:pPr>
      <w:r>
        <w:t>If 6 years &lt;= YOS: YOS_PERCNET = 100%</w:t>
      </w:r>
    </w:p>
    <w:p w14:paraId="6F2F173E" w14:textId="77777777" w:rsidR="00E55F4E" w:rsidRDefault="00E55F4E" w:rsidP="00E55F4E">
      <w:pPr>
        <w:pStyle w:val="ListParagraph"/>
        <w:ind w:left="420" w:firstLine="240"/>
      </w:pPr>
    </w:p>
    <w:p w14:paraId="7C09B2CF" w14:textId="10FCEF02" w:rsidR="00C6747E" w:rsidRDefault="00C031B9" w:rsidP="00C6747E">
      <w:pPr>
        <w:pStyle w:val="ListParagraph"/>
        <w:numPr>
          <w:ilvl w:val="0"/>
          <w:numId w:val="31"/>
        </w:numPr>
      </w:pPr>
      <w:r>
        <w:t>&lt;</w:t>
      </w:r>
      <w:r w:rsidR="00C6747E" w:rsidRPr="00C6747E">
        <w:t xml:space="preserve">Monthly MI by EE </w:t>
      </w:r>
      <w:r w:rsidR="00C6747E">
        <w:t>–</w:t>
      </w:r>
      <w:r w:rsidR="00C6747E" w:rsidRPr="00C6747E">
        <w:t xml:space="preserve"> DP</w:t>
      </w:r>
      <w:r>
        <w:t>&gt;</w:t>
      </w:r>
      <w:r w:rsidR="00C6747E">
        <w:t xml:space="preserve"> – WT_5V04</w:t>
      </w:r>
    </w:p>
    <w:p w14:paraId="5EA45761" w14:textId="1E507D3C" w:rsidR="006F761F" w:rsidRDefault="004324C5" w:rsidP="006F761F">
      <w:pPr>
        <w:pStyle w:val="ListParagraph"/>
        <w:ind w:left="420"/>
      </w:pPr>
      <w:r w:rsidRPr="004324C5">
        <w:t>WT_5V02 = (WT_5V00 - WT_5V0</w:t>
      </w:r>
      <w:r w:rsidR="00A42728">
        <w:t>3</w:t>
      </w:r>
      <w:r w:rsidRPr="004324C5">
        <w:t>) * -1</w:t>
      </w:r>
    </w:p>
    <w:p w14:paraId="3A8AB53D" w14:textId="510719A9" w:rsidR="004324C5" w:rsidRPr="004324C5" w:rsidRDefault="004324C5" w:rsidP="006F761F">
      <w:pPr>
        <w:pStyle w:val="ListParagraph"/>
        <w:ind w:left="420"/>
        <w:rPr>
          <w:rFonts w:eastAsia="宋体"/>
          <w:lang w:eastAsia="zh-CN"/>
        </w:rPr>
      </w:pPr>
      <w:r>
        <w:rPr>
          <w:rFonts w:eastAsia="宋体" w:hint="eastAsia"/>
          <w:lang w:eastAsia="zh-CN"/>
        </w:rPr>
        <w:t>W</w:t>
      </w:r>
      <w:r>
        <w:rPr>
          <w:rFonts w:eastAsia="宋体"/>
          <w:lang w:eastAsia="zh-CN"/>
        </w:rPr>
        <w:t>hen YOS not reaching 3 or 6 years, &lt;</w:t>
      </w:r>
      <w:r w:rsidRPr="004324C5">
        <w:t xml:space="preserve"> </w:t>
      </w:r>
      <w:r w:rsidRPr="00670445">
        <w:t xml:space="preserve">Monthly MI by ER </w:t>
      </w:r>
      <w:r>
        <w:t>–</w:t>
      </w:r>
      <w:r w:rsidRPr="00670445">
        <w:t xml:space="preserve"> DP</w:t>
      </w:r>
      <w:r>
        <w:rPr>
          <w:rFonts w:eastAsia="宋体"/>
          <w:lang w:eastAsia="zh-CN"/>
        </w:rPr>
        <w:t>&gt; will be 0, then all monthly MI will be paid by EE via wage type 5V04</w:t>
      </w:r>
      <w:r w:rsidR="00C15EF9">
        <w:rPr>
          <w:rFonts w:eastAsia="宋体"/>
          <w:lang w:eastAsia="zh-CN"/>
        </w:rPr>
        <w:t>.</w:t>
      </w:r>
    </w:p>
    <w:p w14:paraId="7657B9D3" w14:textId="77777777" w:rsidR="004324C5" w:rsidRDefault="004324C5" w:rsidP="006F761F">
      <w:pPr>
        <w:pStyle w:val="ListParagraph"/>
        <w:ind w:left="420"/>
      </w:pPr>
    </w:p>
    <w:p w14:paraId="62EDD282" w14:textId="532656E3" w:rsidR="00E55F4E" w:rsidRDefault="00E55F4E" w:rsidP="00E55F4E">
      <w:pPr>
        <w:pStyle w:val="ListParagraph"/>
        <w:numPr>
          <w:ilvl w:val="0"/>
          <w:numId w:val="31"/>
        </w:numPr>
      </w:pPr>
      <w:r>
        <w:lastRenderedPageBreak/>
        <w:t>&lt;</w:t>
      </w:r>
      <w:r w:rsidRPr="00E55F4E">
        <w:t>DI Monthly Target</w:t>
      </w:r>
      <w:r>
        <w:t xml:space="preserve">&gt; - WT_5V05 </w:t>
      </w:r>
    </w:p>
    <w:p w14:paraId="6F99BED8" w14:textId="77777777" w:rsidR="00A42728" w:rsidRDefault="00A42728" w:rsidP="00A42728">
      <w:pPr>
        <w:pStyle w:val="ListParagraph"/>
        <w:ind w:left="420"/>
      </w:pPr>
      <w:r>
        <w:t xml:space="preserve">Direct </w:t>
      </w:r>
      <w:proofErr w:type="spellStart"/>
      <w:r>
        <w:t>amt</w:t>
      </w:r>
      <w:proofErr w:type="spellEnd"/>
      <w:r>
        <w:t xml:space="preserve"> uploaded as the whole month target. Then this amount should be prorated by:</w:t>
      </w:r>
    </w:p>
    <w:p w14:paraId="187047B5" w14:textId="783B5349" w:rsidR="00C15EF9" w:rsidRDefault="00A42728" w:rsidP="00A42728">
      <w:pPr>
        <w:pStyle w:val="ListParagraph"/>
        <w:ind w:left="420"/>
      </w:pPr>
      <w:r>
        <w:t>/803 = &lt;Active calendar days of the month&gt; / &lt;total calendar days of the year&gt;</w:t>
      </w:r>
    </w:p>
    <w:p w14:paraId="00E02872" w14:textId="2AF5B78A" w:rsidR="00E55F4E" w:rsidRDefault="00E55F4E" w:rsidP="00E55F4E">
      <w:pPr>
        <w:pStyle w:val="ListParagraph"/>
        <w:numPr>
          <w:ilvl w:val="0"/>
          <w:numId w:val="31"/>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62B29F69" w:rsidR="001F1ED4" w:rsidRDefault="00C43EB9" w:rsidP="001F1ED4">
      <w:pPr>
        <w:pStyle w:val="ListParagraph"/>
        <w:ind w:left="420"/>
      </w:pPr>
      <w:r w:rsidRPr="00C43EB9">
        <w:t>&lt;Monthly DI Paid by EE&gt; = -1* &lt;DI Monthly Target&gt; * {[&lt;Act</w:t>
      </w:r>
      <w:r>
        <w:t>ive calendar days of the month&gt;</w:t>
      </w:r>
      <w:r w:rsidRPr="00C43EB9">
        <w:t>] / &lt;total calendar days of the year&gt;}</w:t>
      </w:r>
    </w:p>
    <w:p w14:paraId="205006B6" w14:textId="37F113D1" w:rsidR="006915BD" w:rsidRDefault="006915BD" w:rsidP="006915BD">
      <w:pPr>
        <w:pStyle w:val="ListParagraph"/>
        <w:numPr>
          <w:ilvl w:val="0"/>
          <w:numId w:val="31"/>
        </w:numPr>
      </w:pPr>
      <w:r>
        <w:t>&lt;</w:t>
      </w:r>
      <w:r w:rsidRPr="006915BD">
        <w:t>Monthly DI by EE - DP</w:t>
      </w:r>
      <w:r>
        <w:t>&gt; - WT_5V07</w:t>
      </w:r>
    </w:p>
    <w:p w14:paraId="2F7E3E8C" w14:textId="77777777" w:rsidR="00EF6291" w:rsidRDefault="00EF6291" w:rsidP="00EF6291">
      <w:pPr>
        <w:pStyle w:val="ListParagraph"/>
        <w:ind w:left="420"/>
      </w:pPr>
      <w:r>
        <w:t>1- For Foreigner dependents:</w:t>
      </w:r>
    </w:p>
    <w:p w14:paraId="19324E6A" w14:textId="7A81C265" w:rsidR="00EF6291" w:rsidRDefault="00C43EB9" w:rsidP="00EF6291">
      <w:pPr>
        <w:pStyle w:val="ListParagraph"/>
      </w:pPr>
      <w:r w:rsidRPr="00C43EB9">
        <w:t>&lt;Monthly DI Paid by EE - DP&gt; = &lt;DI Monthly Target&gt; * {[&lt;Ac</w:t>
      </w:r>
      <w:r>
        <w:t>tive working days of the month&gt;</w:t>
      </w:r>
      <w:r w:rsidRPr="00C43EB9">
        <w:t>] / &lt;total calendar days of the year&gt;}</w:t>
      </w:r>
    </w:p>
    <w:p w14:paraId="2666DA7F" w14:textId="2A3F34B3" w:rsidR="001B3BF6" w:rsidRDefault="001B3BF6" w:rsidP="001B3BF6">
      <w:pPr>
        <w:pStyle w:val="ListParagraph"/>
        <w:numPr>
          <w:ilvl w:val="0"/>
          <w:numId w:val="31"/>
        </w:numPr>
      </w:pPr>
      <w:r>
        <w:t>&lt;</w:t>
      </w:r>
      <w:r w:rsidRPr="001B3BF6">
        <w:t xml:space="preserve">One-time </w:t>
      </w:r>
      <w:proofErr w:type="spellStart"/>
      <w:r w:rsidRPr="001B3BF6">
        <w:t>Adj</w:t>
      </w:r>
      <w:proofErr w:type="spellEnd"/>
      <w:r w:rsidRPr="001B3BF6">
        <w:t xml:space="preserve"> MI by EE</w:t>
      </w:r>
      <w:r>
        <w:t>&gt; - WT_5V08</w:t>
      </w:r>
    </w:p>
    <w:p w14:paraId="55D583E7" w14:textId="123EE3DE" w:rsidR="001B3BF6" w:rsidRDefault="001B3BF6" w:rsidP="001B3BF6">
      <w:pPr>
        <w:pStyle w:val="ListParagraph"/>
        <w:ind w:left="420"/>
      </w:pPr>
      <w:r>
        <w:t>D</w:t>
      </w:r>
      <w:r w:rsidRPr="001B3BF6">
        <w:t xml:space="preserve">irect negative </w:t>
      </w:r>
      <w:proofErr w:type="spellStart"/>
      <w:r w:rsidRPr="001B3BF6">
        <w:t>amt</w:t>
      </w:r>
      <w:proofErr w:type="spellEnd"/>
      <w:r w:rsidRPr="001B3BF6">
        <w:t xml:space="preserve"> to be deducted from salary in case 20+ consecutive unpaid lv happens, which mean EE should paid the MI premium</w:t>
      </w:r>
    </w:p>
    <w:p w14:paraId="2E8D3115" w14:textId="7669C29C" w:rsidR="00EF6291" w:rsidRPr="004B52CF" w:rsidRDefault="00EF6291" w:rsidP="00C43EB9">
      <w:pPr>
        <w:pStyle w:val="ListParagraph"/>
        <w:ind w:left="420"/>
      </w:pPr>
    </w:p>
    <w:p w14:paraId="48C0ED80" w14:textId="77777777" w:rsidR="00003254" w:rsidRDefault="00003254" w:rsidP="00003254">
      <w:pPr>
        <w:pStyle w:val="Heading2"/>
      </w:pPr>
      <w:bookmarkStart w:id="172" w:name="_Toc219697023"/>
      <w:bookmarkStart w:id="173" w:name="_Toc19711595"/>
      <w:r>
        <w:t>Taxation</w:t>
      </w:r>
      <w:bookmarkEnd w:id="172"/>
      <w:bookmarkEnd w:id="173"/>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74" w:name="_Toc19711596"/>
      <w:r>
        <w:rPr>
          <w:rFonts w:eastAsia="宋体" w:hint="eastAsia"/>
          <w:b w:val="0"/>
          <w:bCs/>
          <w:lang w:eastAsia="zh-CN"/>
        </w:rPr>
        <w:t>M</w:t>
      </w:r>
      <w:r>
        <w:rPr>
          <w:rFonts w:eastAsia="宋体"/>
          <w:b w:val="0"/>
          <w:bCs/>
          <w:lang w:eastAsia="zh-CN"/>
        </w:rPr>
        <w:t>onthly Tax Calculation</w:t>
      </w:r>
      <w:bookmarkEnd w:id="174"/>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75"/>
      <w:commentRangeStart w:id="176"/>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75"/>
      <w:r w:rsidR="00142AAF">
        <w:rPr>
          <w:rStyle w:val="CommentReference"/>
          <w:rFonts w:ascii="Arial" w:hAnsi="Arial"/>
          <w:lang w:val="en-AU"/>
        </w:rPr>
        <w:commentReference w:id="175"/>
      </w:r>
      <w:commentRangeEnd w:id="176"/>
      <w:r w:rsidR="00446018">
        <w:rPr>
          <w:rStyle w:val="CommentReference"/>
          <w:rFonts w:ascii="Arial" w:hAnsi="Arial"/>
          <w:lang w:val="en-AU"/>
        </w:rPr>
        <w:commentReference w:id="176"/>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lastRenderedPageBreak/>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lastRenderedPageBreak/>
              <w:t>03 Probation</w:t>
            </w:r>
            <w:bookmarkStart w:id="177" w:name="_GoBack"/>
            <w:bookmarkEnd w:id="177"/>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lastRenderedPageBreak/>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lastRenderedPageBreak/>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78" w:name="_Toc422464956"/>
      <w:r w:rsidRPr="00841EE1">
        <w:t>Any changes to the above constant will be updated automatically in system as part of legal update.</w:t>
      </w:r>
      <w:bookmarkEnd w:id="178"/>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41EE1">
      <w:pPr>
        <w:pStyle w:val="BodyText"/>
        <w:numPr>
          <w:ilvl w:val="0"/>
          <w:numId w:val="35"/>
        </w:numPr>
        <w:spacing w:before="0"/>
      </w:pPr>
      <w:r w:rsidRPr="00F1579F">
        <w:t>Progressive Tax Rate</w:t>
      </w:r>
    </w:p>
    <w:p w14:paraId="48EBD55B" w14:textId="77777777" w:rsidR="00841EE1" w:rsidRPr="00F1579F" w:rsidRDefault="00841EE1" w:rsidP="00841EE1">
      <w:pPr>
        <w:pStyle w:val="BodyText"/>
        <w:numPr>
          <w:ilvl w:val="0"/>
          <w:numId w:val="35"/>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lastRenderedPageBreak/>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lastRenderedPageBreak/>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79" w:name="_Toc19711597"/>
      <w:r w:rsidRPr="00F1579F">
        <w:rPr>
          <w:b w:val="0"/>
        </w:rPr>
        <w:t>Year End Tax Calculation:</w:t>
      </w:r>
      <w:bookmarkEnd w:id="179"/>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80" w:name="_Toc422464957"/>
      <w:r w:rsidRPr="00E75871">
        <w:t xml:space="preserve">Tax finalization will be configured for </w:t>
      </w:r>
      <w:r w:rsidR="007C24DA">
        <w:t>RMIT VN</w:t>
      </w:r>
      <w:r w:rsidRPr="00E75871">
        <w:t xml:space="preserve"> in every “January” Payroll.</w:t>
      </w:r>
      <w:bookmarkEnd w:id="180"/>
      <w:r w:rsidRPr="00E75871">
        <w:t xml:space="preserve">  During Tax finalization, </w:t>
      </w:r>
      <w:commentRangeStart w:id="181"/>
      <w:r w:rsidRPr="00E75871">
        <w:t>Tax on Benefit wage</w:t>
      </w:r>
      <w:r w:rsidR="00B65329">
        <w:t xml:space="preserve"> </w:t>
      </w:r>
      <w:r w:rsidRPr="00E75871">
        <w:t>types which employer bear tax cost will be recalculated and paid to back employees</w:t>
      </w:r>
      <w:commentRangeEnd w:id="181"/>
      <w:r w:rsidR="00A3201F">
        <w:rPr>
          <w:rStyle w:val="CommentReference"/>
          <w:rFonts w:ascii="Arial" w:eastAsia="Times New Roman" w:hAnsi="Arial"/>
          <w:lang w:val="en-AU"/>
        </w:rPr>
        <w:commentReference w:id="181"/>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82" w:name="_Toc19711598"/>
      <w:r>
        <w:rPr>
          <w:b w:val="0"/>
        </w:rPr>
        <w:t>ER Paid Tax (Gross-up)</w:t>
      </w:r>
      <w:bookmarkEnd w:id="182"/>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E75871" w:rsidRPr="006C4391" w14:paraId="56FDE021"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02F04BAC" w14:textId="29DE9B39" w:rsidR="00E75871" w:rsidRPr="006C4391" w:rsidRDefault="00E75871" w:rsidP="00976DD5">
            <w:pPr>
              <w:spacing w:line="240" w:lineRule="auto"/>
              <w:rPr>
                <w:rFonts w:ascii="Calibri" w:hAnsi="Calibri" w:cs="Arial"/>
                <w:sz w:val="20"/>
                <w:lang w:eastAsia="en-AU"/>
              </w:rPr>
            </w:pPr>
            <w:commentRangeStart w:id="183"/>
            <w:commentRangeStart w:id="184"/>
          </w:p>
        </w:tc>
        <w:tc>
          <w:tcPr>
            <w:tcW w:w="2500" w:type="dxa"/>
            <w:tcBorders>
              <w:top w:val="nil"/>
              <w:left w:val="nil"/>
              <w:bottom w:val="single" w:sz="4" w:space="0" w:color="auto"/>
              <w:right w:val="single" w:sz="4" w:space="0" w:color="auto"/>
            </w:tcBorders>
            <w:shd w:val="clear" w:color="auto" w:fill="auto"/>
            <w:vAlign w:val="bottom"/>
          </w:tcPr>
          <w:p w14:paraId="5793AA6C" w14:textId="2D0013E1" w:rsidR="00E75871" w:rsidRPr="006C4391" w:rsidRDefault="001A2F6E" w:rsidP="001A2F6E">
            <w:pPr>
              <w:spacing w:line="240" w:lineRule="auto"/>
              <w:rPr>
                <w:rFonts w:ascii="Calibri" w:hAnsi="Calibri" w:cs="Arial"/>
                <w:sz w:val="20"/>
                <w:lang w:eastAsia="en-AU"/>
              </w:rPr>
            </w:pPr>
            <w:r>
              <w:rPr>
                <w:rFonts w:ascii="Calibri" w:eastAsia="宋体" w:hAnsi="Calibri" w:cs="Arial"/>
                <w:sz w:val="20"/>
                <w:lang w:eastAsia="zh-CN"/>
              </w:rPr>
              <w:t>Any others</w:t>
            </w:r>
            <w:commentRangeEnd w:id="183"/>
            <w:r w:rsidR="00483B1B">
              <w:rPr>
                <w:rStyle w:val="CommentReference"/>
                <w:rFonts w:ascii="Arial" w:eastAsia="Times New Roman" w:hAnsi="Arial"/>
                <w:lang w:val="en-AU"/>
              </w:rPr>
              <w:commentReference w:id="183"/>
            </w:r>
            <w:r w:rsidR="00A3201F">
              <w:rPr>
                <w:rStyle w:val="CommentReference"/>
                <w:rFonts w:ascii="Arial" w:eastAsia="Times New Roman" w:hAnsi="Arial"/>
                <w:lang w:val="en-AU"/>
              </w:rPr>
              <w:commentReference w:id="184"/>
            </w:r>
          </w:p>
        </w:tc>
      </w:tr>
      <w:commentRangeEnd w:id="184"/>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8pt" o:ole="">
            <v:imagedata r:id="rId18" o:title=""/>
          </v:shape>
          <o:OLEObject Type="Embed" ProgID="Excel.Sheet.12" ShapeID="_x0000_i1025" DrawAspect="Icon" ObjectID="_1631000064" r:id="rId19"/>
        </w:object>
      </w:r>
    </w:p>
    <w:p w14:paraId="0B2EB5F4" w14:textId="77777777" w:rsidR="00E71C40" w:rsidRDefault="00E71C40" w:rsidP="00841EE1">
      <w:pPr>
        <w:pStyle w:val="BodyText"/>
        <w:rPr>
          <w:rFonts w:eastAsia="宋体"/>
          <w:lang w:eastAsia="zh-CN"/>
        </w:rPr>
      </w:pPr>
    </w:p>
    <w:p w14:paraId="7477BB4D" w14:textId="6759B0B8" w:rsidR="00E71C40" w:rsidRDefault="00E71C40" w:rsidP="00E71C40">
      <w:pPr>
        <w:pStyle w:val="Heading3"/>
        <w:rPr>
          <w:b w:val="0"/>
        </w:rPr>
      </w:pPr>
      <w:bookmarkStart w:id="185" w:name="_Toc19711599"/>
      <w:commentRangeStart w:id="186"/>
      <w:r w:rsidRPr="00E71C40">
        <w:rPr>
          <w:b w:val="0"/>
        </w:rPr>
        <w:t xml:space="preserve">The special House Rental case combined with ER borne taxation </w:t>
      </w:r>
      <w:commentRangeEnd w:id="186"/>
      <w:r w:rsidR="00DA4703">
        <w:rPr>
          <w:rStyle w:val="CommentReference"/>
          <w:rFonts w:eastAsia="Times New Roman" w:cs="Times New Roman"/>
          <w:b w:val="0"/>
          <w:lang w:val="en-AU"/>
        </w:rPr>
        <w:commentReference w:id="186"/>
      </w:r>
      <w:bookmarkEnd w:id="185"/>
    </w:p>
    <w:p w14:paraId="3E6AE172" w14:textId="77777777" w:rsidR="00E71C40" w:rsidRDefault="00E71C40" w:rsidP="00E71C40"/>
    <w:p w14:paraId="2557B8C5" w14:textId="5A5073C3" w:rsidR="00E71C40" w:rsidRPr="00E71C40" w:rsidRDefault="00E71C40" w:rsidP="00E71C40">
      <w:pPr>
        <w:rPr>
          <w:rFonts w:eastAsia="宋体"/>
          <w:lang w:eastAsia="zh-CN"/>
        </w:rPr>
      </w:pPr>
      <w:r>
        <w:rPr>
          <w:rFonts w:eastAsia="宋体"/>
          <w:lang w:eastAsia="zh-CN"/>
        </w:rPr>
        <w:t>Leave open</w:t>
      </w:r>
      <w:r w:rsidR="00913E3F">
        <w:rPr>
          <w:rFonts w:eastAsia="宋体"/>
          <w:lang w:eastAsia="zh-CN"/>
        </w:rPr>
        <w:t xml:space="preserve"> for now.</w:t>
      </w:r>
      <w:r>
        <w:rPr>
          <w:rFonts w:eastAsia="宋体"/>
          <w:lang w:eastAsia="zh-CN"/>
        </w:rPr>
        <w:t xml:space="preserve"> </w:t>
      </w:r>
    </w:p>
    <w:p w14:paraId="76C29562" w14:textId="77777777" w:rsidR="00E71C40" w:rsidRDefault="00E71C40" w:rsidP="00E71C40"/>
    <w:p w14:paraId="77FE436E" w14:textId="77777777" w:rsidR="00E71C40" w:rsidRPr="00E71C40" w:rsidRDefault="00E71C40" w:rsidP="00E71C40"/>
    <w:p w14:paraId="00BF5572" w14:textId="77777777" w:rsidR="00003254" w:rsidRDefault="00003254" w:rsidP="00003254">
      <w:pPr>
        <w:pStyle w:val="Heading2"/>
        <w:rPr>
          <w:bCs/>
        </w:rPr>
      </w:pPr>
      <w:bookmarkStart w:id="187" w:name="_Toc219697024"/>
      <w:bookmarkStart w:id="188" w:name="_Toc120703670"/>
      <w:bookmarkStart w:id="189" w:name="_Toc73610179"/>
      <w:bookmarkStart w:id="190" w:name="_Toc19711600"/>
      <w:bookmarkEnd w:id="163"/>
      <w:bookmarkEnd w:id="164"/>
      <w:r>
        <w:t>Banking</w:t>
      </w:r>
      <w:bookmarkEnd w:id="187"/>
      <w:bookmarkEnd w:id="188"/>
      <w:bookmarkEnd w:id="189"/>
      <w:bookmarkEnd w:id="190"/>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91"/>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 xml:space="preserve">Your net salary will be paid to you in Vietnam in a combination of Vietnam Dong and US dollars. The Vietnam Dong portion has been set at the rate of 20% of your net monthly salary, converted from </w:t>
      </w:r>
      <w:r w:rsidRPr="003B1097">
        <w:rPr>
          <w:rFonts w:ascii="Arial" w:hAnsi="Arial" w:cs="Arial"/>
          <w:sz w:val="20"/>
        </w:rPr>
        <w:lastRenderedPageBreak/>
        <w:t>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91"/>
      <w:r w:rsidR="00224872">
        <w:rPr>
          <w:rStyle w:val="CommentReference"/>
          <w:rFonts w:ascii="Arial" w:eastAsia="Times New Roman" w:hAnsi="Arial"/>
          <w:lang w:val="en-AU"/>
        </w:rPr>
        <w:commentReference w:id="191"/>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92" w:name="_Toc219697025"/>
      <w:bookmarkStart w:id="193" w:name="_Toc120703671"/>
      <w:bookmarkStart w:id="194" w:name="_Toc73610180"/>
      <w:bookmarkStart w:id="195" w:name="_Toc19711601"/>
      <w:r>
        <w:t>General Ledger</w:t>
      </w:r>
      <w:bookmarkEnd w:id="192"/>
      <w:bookmarkEnd w:id="193"/>
      <w:bookmarkEnd w:id="194"/>
      <w:bookmarkEnd w:id="195"/>
    </w:p>
    <w:p w14:paraId="140A98B1" w14:textId="761A0EF6" w:rsidR="00003254" w:rsidRPr="004B52CF" w:rsidRDefault="00003254" w:rsidP="004B52CF">
      <w:commentRangeStart w:id="196"/>
      <w:commentRangeStart w:id="197"/>
      <w:r w:rsidRPr="004B52CF">
        <w:t xml:space="preserve">The Standard SAP General Ledger posting configuration </w:t>
      </w:r>
      <w:commentRangeEnd w:id="196"/>
      <w:r w:rsidR="00A3201F">
        <w:rPr>
          <w:rStyle w:val="CommentReference"/>
          <w:rFonts w:ascii="Arial" w:eastAsia="Times New Roman" w:hAnsi="Arial"/>
          <w:lang w:val="en-AU"/>
        </w:rPr>
        <w:commentReference w:id="196"/>
      </w:r>
      <w:commentRangeEnd w:id="197"/>
      <w:r w:rsidR="00446018">
        <w:rPr>
          <w:rStyle w:val="CommentReference"/>
          <w:rFonts w:ascii="Arial" w:eastAsia="Times New Roman" w:hAnsi="Arial"/>
          <w:lang w:val="en-AU"/>
        </w:rPr>
        <w:commentReference w:id="197"/>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98" w:name="_Toc219697026"/>
      <w:bookmarkStart w:id="199" w:name="_Toc120703672"/>
      <w:bookmarkStart w:id="200" w:name="_Toc19711602"/>
      <w:r>
        <w:t>User Access</w:t>
      </w:r>
      <w:bookmarkEnd w:id="198"/>
      <w:bookmarkEnd w:id="199"/>
      <w:bookmarkEnd w:id="200"/>
    </w:p>
    <w:p w14:paraId="57949BF5" w14:textId="77777777" w:rsidR="00003254" w:rsidRPr="004B52CF" w:rsidRDefault="00003254" w:rsidP="004B52CF">
      <w:r w:rsidRPr="004B52CF">
        <w:t xml:space="preserve">This section defines the level of required </w:t>
      </w:r>
      <w:commentRangeStart w:id="201"/>
      <w:commentRangeStart w:id="202"/>
      <w:r w:rsidRPr="004B52CF">
        <w:t xml:space="preserve">access for different users / roles within </w:t>
      </w:r>
      <w:fldSimple w:instr=" STYLEREF  ClientName-Ref  \* MERGEFORMAT ">
        <w:r w:rsidR="001A15E2">
          <w:t>RMIT</w:t>
        </w:r>
      </w:fldSimple>
      <w:r w:rsidR="004B52CF">
        <w:t xml:space="preserve"> Vietnam</w:t>
      </w:r>
      <w:commentRangeEnd w:id="201"/>
      <w:r w:rsidR="00A3201F">
        <w:rPr>
          <w:rStyle w:val="CommentReference"/>
          <w:rFonts w:ascii="Arial" w:eastAsia="Times New Roman" w:hAnsi="Arial"/>
          <w:lang w:val="en-AU"/>
        </w:rPr>
        <w:commentReference w:id="201"/>
      </w:r>
      <w:commentRangeEnd w:id="202"/>
      <w:r w:rsidR="00446018">
        <w:rPr>
          <w:rStyle w:val="CommentReference"/>
          <w:rFonts w:ascii="Arial" w:eastAsia="Times New Roman" w:hAnsi="Arial"/>
          <w:lang w:val="en-AU"/>
        </w:rPr>
        <w:commentReference w:id="202"/>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0" w:history="1">
        <w:r w:rsidRPr="004B52CF">
          <w:rPr>
            <w:rStyle w:val="Hyperlink"/>
          </w:rPr>
          <w:t>GV00000095</w:t>
        </w:r>
      </w:hyperlink>
      <w:r w:rsidRPr="004B52CF">
        <w:t>), for the available generic and AU-specifc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203" w:name="_Toc219697027"/>
      <w:bookmarkStart w:id="204" w:name="_Toc120703673"/>
      <w:bookmarkStart w:id="205" w:name="_Toc73610181"/>
      <w:bookmarkStart w:id="206" w:name="_Toc19711603"/>
      <w:r>
        <w:t>Configuration Worksheet</w:t>
      </w:r>
      <w:bookmarkEnd w:id="203"/>
      <w:bookmarkEnd w:id="204"/>
      <w:bookmarkEnd w:id="205"/>
      <w:bookmarkEnd w:id="206"/>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207" w:name="_Toc219697028"/>
      <w:bookmarkStart w:id="208" w:name="_Toc120703674"/>
      <w:bookmarkStart w:id="209" w:name="_Toc73610182"/>
      <w:bookmarkStart w:id="210" w:name="_Toc19711604"/>
      <w:commentRangeStart w:id="211"/>
      <w:commentRangeStart w:id="212"/>
      <w:r>
        <w:lastRenderedPageBreak/>
        <w:t>Reports Provided</w:t>
      </w:r>
      <w:bookmarkEnd w:id="207"/>
      <w:bookmarkEnd w:id="208"/>
      <w:bookmarkEnd w:id="209"/>
      <w:commentRangeEnd w:id="211"/>
      <w:r w:rsidR="00487FEB">
        <w:rPr>
          <w:rStyle w:val="CommentReference"/>
          <w:rFonts w:eastAsia="Times New Roman"/>
          <w:b w:val="0"/>
          <w:bCs w:val="0"/>
          <w:kern w:val="0"/>
          <w:lang w:val="en-AU" w:eastAsia="en-US"/>
        </w:rPr>
        <w:commentReference w:id="211"/>
      </w:r>
      <w:commentRangeEnd w:id="212"/>
      <w:r w:rsidR="002C5F48">
        <w:rPr>
          <w:rStyle w:val="CommentReference"/>
          <w:rFonts w:eastAsia="Times New Roman"/>
          <w:b w:val="0"/>
          <w:bCs w:val="0"/>
          <w:kern w:val="0"/>
          <w:lang w:val="en-AU" w:eastAsia="en-US"/>
        </w:rPr>
        <w:commentReference w:id="212"/>
      </w:r>
      <w:bookmarkEnd w:id="210"/>
    </w:p>
    <w:p w14:paraId="166828B6" w14:textId="77777777" w:rsidR="00003254" w:rsidRPr="004B52CF" w:rsidRDefault="00003254" w:rsidP="004B52CF">
      <w:r w:rsidRPr="004B52CF">
        <w:t>The embedded word document below shows the reports that will be provided as part of the GlobalView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0B04B6">
      <w:pPr>
        <w:numPr>
          <w:ilvl w:val="0"/>
          <w:numId w:val="24"/>
        </w:numPr>
      </w:pPr>
      <w:r w:rsidRPr="004B52CF">
        <w:t>Unconverted</w:t>
      </w:r>
    </w:p>
    <w:p w14:paraId="3F80B846" w14:textId="77777777" w:rsidR="00003254" w:rsidRPr="004B52CF" w:rsidRDefault="00003254" w:rsidP="000B04B6">
      <w:pPr>
        <w:numPr>
          <w:ilvl w:val="0"/>
          <w:numId w:val="24"/>
        </w:numPr>
      </w:pPr>
      <w:r w:rsidRPr="004B52CF">
        <w:t>Spreadsheet</w:t>
      </w:r>
    </w:p>
    <w:p w14:paraId="482A3E2E" w14:textId="77777777" w:rsidR="00003254" w:rsidRPr="004B52CF" w:rsidRDefault="00003254" w:rsidP="000B04B6">
      <w:pPr>
        <w:numPr>
          <w:ilvl w:val="0"/>
          <w:numId w:val="24"/>
        </w:numPr>
      </w:pPr>
      <w:r w:rsidRPr="004B52CF">
        <w:t>RTF (Rich Text Format)</w:t>
      </w:r>
    </w:p>
    <w:p w14:paraId="17A04201" w14:textId="77777777" w:rsidR="00003254" w:rsidRPr="004B52CF" w:rsidRDefault="00003254" w:rsidP="000B04B6">
      <w:pPr>
        <w:numPr>
          <w:ilvl w:val="0"/>
          <w:numId w:val="24"/>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0B04B6">
      <w:pPr>
        <w:numPr>
          <w:ilvl w:val="0"/>
          <w:numId w:val="24"/>
        </w:numPr>
      </w:pPr>
      <w:r w:rsidRPr="004B52CF">
        <w:t>HR Master Data Reports</w:t>
      </w:r>
    </w:p>
    <w:p w14:paraId="2DF11389" w14:textId="77777777" w:rsidR="00003254" w:rsidRPr="004B52CF" w:rsidRDefault="00003254" w:rsidP="000B04B6">
      <w:pPr>
        <w:numPr>
          <w:ilvl w:val="0"/>
          <w:numId w:val="24"/>
        </w:numPr>
      </w:pPr>
      <w:r w:rsidRPr="004B52CF">
        <w:t xml:space="preserve">Time Management Reports </w:t>
      </w:r>
    </w:p>
    <w:p w14:paraId="14874637" w14:textId="77777777" w:rsidR="00003254" w:rsidRPr="004B52CF" w:rsidRDefault="00003254" w:rsidP="000B04B6">
      <w:pPr>
        <w:numPr>
          <w:ilvl w:val="0"/>
          <w:numId w:val="24"/>
        </w:numPr>
      </w:pPr>
      <w:r w:rsidRPr="004B52CF">
        <w:t xml:space="preserve">Employee Self Service (ESS) Reports </w:t>
      </w:r>
    </w:p>
    <w:p w14:paraId="249D5E7C" w14:textId="77777777" w:rsidR="00003254" w:rsidRPr="004B52CF" w:rsidRDefault="00003254" w:rsidP="000B04B6">
      <w:pPr>
        <w:numPr>
          <w:ilvl w:val="0"/>
          <w:numId w:val="24"/>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1"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13" w:name="_Toc219697029"/>
      <w:bookmarkStart w:id="214" w:name="_Toc120703675"/>
      <w:bookmarkStart w:id="215" w:name="_Toc73610184"/>
      <w:bookmarkStart w:id="216" w:name="_Toc19711605"/>
      <w:r>
        <w:t xml:space="preserve">Country </w:t>
      </w:r>
      <w:r>
        <w:rPr>
          <w:lang w:eastAsia="zh-TW"/>
        </w:rPr>
        <w:t>Specific Reports</w:t>
      </w:r>
      <w:bookmarkEnd w:id="213"/>
      <w:bookmarkEnd w:id="214"/>
      <w:bookmarkEnd w:id="215"/>
      <w:bookmarkEnd w:id="216"/>
    </w:p>
    <w:p w14:paraId="212C606C" w14:textId="77777777" w:rsidR="00003254" w:rsidRPr="004B52CF" w:rsidRDefault="00003254" w:rsidP="004B52CF">
      <w:r w:rsidRPr="004B52CF">
        <w:t xml:space="preserve">All </w:t>
      </w:r>
      <w:fldSimple w:instr=" STYLEREF  ClientName-Ref  \* MERGEFORMAT ">
        <w:r w:rsidR="001A15E2">
          <w:t>RMIT</w:t>
        </w:r>
      </w:fldSimple>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17" w:name="_Toc219697030"/>
      <w:bookmarkStart w:id="218" w:name="_Toc176774214"/>
      <w:bookmarkStart w:id="219" w:name="_Toc149965315"/>
      <w:bookmarkStart w:id="220" w:name="_Toc19711606"/>
      <w:commentRangeStart w:id="221"/>
      <w:r>
        <w:rPr>
          <w:lang w:eastAsia="zh-TW"/>
        </w:rPr>
        <w:t>Period Reports</w:t>
      </w:r>
      <w:bookmarkEnd w:id="217"/>
      <w:bookmarkEnd w:id="218"/>
      <w:bookmarkEnd w:id="219"/>
      <w:commentRangeEnd w:id="221"/>
      <w:r w:rsidR="00487FEB">
        <w:rPr>
          <w:rStyle w:val="CommentReference"/>
          <w:rFonts w:eastAsia="Times New Roman" w:cs="Times New Roman"/>
          <w:b w:val="0"/>
          <w:lang w:val="en-AU"/>
        </w:rPr>
        <w:commentReference w:id="221"/>
      </w:r>
      <w:bookmarkEnd w:id="220"/>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22" w:name="_Toc219697031"/>
      <w:bookmarkStart w:id="223" w:name="_Toc176774215"/>
      <w:bookmarkStart w:id="224" w:name="_Toc149965316"/>
      <w:bookmarkStart w:id="225" w:name="_Toc19711607"/>
      <w:r>
        <w:rPr>
          <w:lang w:eastAsia="zh-TW"/>
        </w:rPr>
        <w:t>Year End Reports</w:t>
      </w:r>
      <w:bookmarkEnd w:id="222"/>
      <w:bookmarkEnd w:id="223"/>
      <w:bookmarkEnd w:id="224"/>
      <w:bookmarkEnd w:id="225"/>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26" w:name="_Toc219697032"/>
      <w:bookmarkStart w:id="227" w:name="_Toc19711608"/>
      <w:r>
        <w:rPr>
          <w:lang w:eastAsia="zh-TW"/>
        </w:rPr>
        <w:lastRenderedPageBreak/>
        <w:t>Payslip</w:t>
      </w:r>
      <w:bookmarkEnd w:id="226"/>
      <w:bookmarkEnd w:id="227"/>
    </w:p>
    <w:p w14:paraId="0C6D644A" w14:textId="77777777" w:rsidR="00003254" w:rsidRPr="004B52CF" w:rsidRDefault="00003254" w:rsidP="004B52CF">
      <w:r w:rsidRPr="004B52CF">
        <w:t xml:space="preserve">The payslip program enables you to print a payslip in hard copy format for employees.  </w:t>
      </w:r>
    </w:p>
    <w:p w14:paraId="5BAD1750" w14:textId="77777777" w:rsidR="00003254" w:rsidRPr="004B52CF" w:rsidRDefault="00003254" w:rsidP="004B52CF">
      <w:r w:rsidRPr="004B52CF">
        <w:t xml:space="preserve">Please note, the format of the hard copy payslip is the same as the format provided for ESS Use.  </w:t>
      </w:r>
    </w:p>
    <w:p w14:paraId="1A644D41" w14:textId="7C3131E9" w:rsidR="00003254" w:rsidRPr="004B52CF" w:rsidRDefault="00003254" w:rsidP="004B52CF">
      <w:pPr>
        <w:pStyle w:val="NoteToConsultant"/>
      </w:pPr>
    </w:p>
    <w:p w14:paraId="14F46D64" w14:textId="278E358D" w:rsidR="00003254" w:rsidRPr="004B52CF" w:rsidRDefault="005A0F0E" w:rsidP="004B52CF">
      <w:r>
        <w:t>Please refer to &lt;payslip&gt; tab page in the configuration worksheet for the detailed layout/format of RMIT VN payrslip.</w:t>
      </w:r>
    </w:p>
    <w:p w14:paraId="00154057" w14:textId="77777777" w:rsidR="00003254" w:rsidRPr="004B52CF" w:rsidRDefault="00003254" w:rsidP="004B52CF"/>
    <w:p w14:paraId="4A52071F" w14:textId="77777777" w:rsidR="00003254" w:rsidRDefault="00003254" w:rsidP="004B52CF">
      <w:pPr>
        <w:pStyle w:val="Heading1"/>
      </w:pPr>
      <w:bookmarkStart w:id="228" w:name="_Toc219697033"/>
      <w:bookmarkStart w:id="229" w:name="_Toc120703677"/>
      <w:bookmarkStart w:id="230" w:name="_Toc73610189"/>
      <w:bookmarkStart w:id="231" w:name="_Toc19711609"/>
      <w:r>
        <w:lastRenderedPageBreak/>
        <w:t>Employee Self Service</w:t>
      </w:r>
      <w:bookmarkEnd w:id="228"/>
      <w:bookmarkEnd w:id="229"/>
      <w:bookmarkEnd w:id="230"/>
      <w:bookmarkEnd w:id="231"/>
    </w:p>
    <w:p w14:paraId="2C933E59" w14:textId="77777777" w:rsidR="00003254" w:rsidRPr="004B52CF" w:rsidRDefault="00003254" w:rsidP="004B52CF">
      <w:bookmarkStart w:id="232" w:name="_Toc73610190"/>
      <w:bookmarkEnd w:id="232"/>
    </w:p>
    <w:p w14:paraId="27CBB8A5" w14:textId="77777777" w:rsidR="00003254" w:rsidRDefault="00003254" w:rsidP="004B52CF">
      <w:pPr>
        <w:pStyle w:val="Heading1"/>
      </w:pPr>
      <w:bookmarkStart w:id="233" w:name="_Toc219697034"/>
      <w:bookmarkStart w:id="234" w:name="_Toc120703678"/>
      <w:bookmarkStart w:id="235" w:name="_Toc73610193"/>
      <w:bookmarkStart w:id="236" w:name="_Toc28480271"/>
      <w:bookmarkStart w:id="237" w:name="_Toc19711610"/>
      <w:r>
        <w:lastRenderedPageBreak/>
        <w:t>Interfaces</w:t>
      </w:r>
      <w:bookmarkEnd w:id="233"/>
      <w:bookmarkEnd w:id="234"/>
      <w:bookmarkEnd w:id="235"/>
      <w:bookmarkEnd w:id="236"/>
      <w:bookmarkEnd w:id="237"/>
    </w:p>
    <w:p w14:paraId="4D776363" w14:textId="77777777" w:rsidR="00003254" w:rsidRDefault="00003254" w:rsidP="00003254">
      <w:pPr>
        <w:pStyle w:val="Heading3"/>
      </w:pPr>
      <w:bookmarkStart w:id="238" w:name="_Toc219697035"/>
      <w:bookmarkStart w:id="239" w:name="_Toc120703679"/>
      <w:bookmarkStart w:id="240" w:name="_Toc73610194"/>
      <w:bookmarkStart w:id="241" w:name="_Toc19711611"/>
      <w:r>
        <w:t>The Client will send the following inbound interfaces-</w:t>
      </w:r>
      <w:bookmarkEnd w:id="238"/>
      <w:bookmarkEnd w:id="239"/>
      <w:bookmarkEnd w:id="240"/>
      <w:bookmarkEnd w:id="241"/>
      <w:r>
        <w:t xml:space="preserve"> </w:t>
      </w:r>
    </w:p>
    <w:p w14:paraId="782CB7CF" w14:textId="77777777" w:rsidR="00003254" w:rsidRPr="004B52CF" w:rsidRDefault="00003254" w:rsidP="004B52CF">
      <w:pPr>
        <w:rPr>
          <w:b/>
        </w:rPr>
      </w:pPr>
      <w:bookmarkStart w:id="242" w:name="_Toc73610195"/>
      <w:r w:rsidRPr="004B52CF">
        <w:rPr>
          <w:b/>
        </w:rPr>
        <w:t>HR System:</w:t>
      </w:r>
      <w:bookmarkEnd w:id="242"/>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43" w:name="_Toc219697036"/>
      <w:bookmarkStart w:id="244" w:name="_Toc120703680"/>
      <w:bookmarkStart w:id="245" w:name="_Toc73610197"/>
      <w:bookmarkStart w:id="246" w:name="_Toc19711612"/>
      <w:r>
        <w:t>ADP will provide the following outgoing interfaces –</w:t>
      </w:r>
      <w:bookmarkEnd w:id="243"/>
      <w:bookmarkEnd w:id="244"/>
      <w:bookmarkEnd w:id="245"/>
      <w:bookmarkEnd w:id="246"/>
      <w:r>
        <w:t xml:space="preserve"> </w:t>
      </w:r>
    </w:p>
    <w:p w14:paraId="2AC3ECCC" w14:textId="77777777" w:rsidR="00003254" w:rsidRPr="004B52CF" w:rsidRDefault="00003254" w:rsidP="004B52CF">
      <w:pPr>
        <w:rPr>
          <w:b/>
        </w:rPr>
      </w:pPr>
      <w:bookmarkStart w:id="247" w:name="_Toc73610199"/>
      <w:r w:rsidRPr="004B52CF">
        <w:rPr>
          <w:b/>
        </w:rPr>
        <w:t>General Ledger</w:t>
      </w:r>
      <w:bookmarkEnd w:id="247"/>
    </w:p>
    <w:p w14:paraId="33F0003E" w14:textId="77777777" w:rsidR="00003254" w:rsidRPr="004B52CF" w:rsidRDefault="00003254" w:rsidP="004B52CF">
      <w:pPr>
        <w:rPr>
          <w:b/>
        </w:rPr>
      </w:pPr>
      <w:bookmarkStart w:id="248" w:name="_Toc73610200"/>
      <w:r w:rsidRPr="004B52CF">
        <w:rPr>
          <w:b/>
        </w:rPr>
        <w:t>Bank File</w:t>
      </w:r>
      <w:bookmarkEnd w:id="248"/>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49" w:name="_Toc219697037"/>
      <w:bookmarkStart w:id="250" w:name="_Toc120703681"/>
      <w:bookmarkStart w:id="251" w:name="_Toc19711613"/>
      <w:r>
        <w:lastRenderedPageBreak/>
        <w:t>Assumptions/Risks</w:t>
      </w:r>
      <w:bookmarkEnd w:id="249"/>
      <w:bookmarkEnd w:id="250"/>
      <w:bookmarkEnd w:id="251"/>
    </w:p>
    <w:p w14:paraId="29EB9D6B" w14:textId="77777777" w:rsidR="00003254" w:rsidRDefault="00003254" w:rsidP="00003254">
      <w:pPr>
        <w:pStyle w:val="Heading2"/>
      </w:pPr>
      <w:bookmarkStart w:id="252" w:name="_Toc219697038"/>
      <w:bookmarkStart w:id="253" w:name="_Toc120703682"/>
      <w:bookmarkStart w:id="254" w:name="_Toc73610191"/>
      <w:bookmarkStart w:id="255" w:name="_Toc19711614"/>
      <w:r>
        <w:t>Assumptions</w:t>
      </w:r>
      <w:bookmarkEnd w:id="252"/>
      <w:bookmarkEnd w:id="253"/>
      <w:bookmarkEnd w:id="254"/>
      <w:bookmarkEnd w:id="255"/>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56" w:name="_Toc219697039"/>
      <w:bookmarkStart w:id="257" w:name="_Toc120703683"/>
      <w:bookmarkStart w:id="258" w:name="_Toc73610192"/>
      <w:bookmarkStart w:id="259" w:name="_Toc19711615"/>
      <w:r>
        <w:t>Risks</w:t>
      </w:r>
      <w:bookmarkEnd w:id="256"/>
      <w:bookmarkEnd w:id="257"/>
      <w:bookmarkEnd w:id="258"/>
      <w:bookmarkEnd w:id="259"/>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60" w:name="_Toc219697040"/>
      <w:bookmarkStart w:id="261" w:name="_Toc120703684"/>
      <w:bookmarkStart w:id="262" w:name="_Toc73610201"/>
      <w:bookmarkStart w:id="263" w:name="_Toc19711616"/>
      <w:r>
        <w:lastRenderedPageBreak/>
        <w:t>GAP Analysis and Resolution</w:t>
      </w:r>
      <w:bookmarkEnd w:id="260"/>
      <w:bookmarkEnd w:id="261"/>
      <w:bookmarkEnd w:id="262"/>
      <w:bookmarkEnd w:id="263"/>
    </w:p>
    <w:p w14:paraId="490D2827" w14:textId="77777777" w:rsidR="00003254" w:rsidRDefault="00003254" w:rsidP="00003254">
      <w:pPr>
        <w:pStyle w:val="Heading2"/>
      </w:pPr>
      <w:bookmarkStart w:id="264" w:name="_Toc219697041"/>
      <w:bookmarkStart w:id="265" w:name="_Toc120703685"/>
      <w:bookmarkStart w:id="266" w:name="_Toc73610202"/>
      <w:bookmarkStart w:id="267" w:name="_Toc66510467"/>
      <w:bookmarkStart w:id="268" w:name="_Toc19711617"/>
      <w:r>
        <w:t>Missing Functionality</w:t>
      </w:r>
      <w:bookmarkEnd w:id="264"/>
      <w:bookmarkEnd w:id="265"/>
      <w:bookmarkEnd w:id="266"/>
      <w:bookmarkEnd w:id="267"/>
      <w:bookmarkEnd w:id="268"/>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69" w:name="_Toc219697042"/>
      <w:bookmarkStart w:id="270" w:name="_Toc120703686"/>
      <w:bookmarkStart w:id="271" w:name="_Toc73610203"/>
      <w:bookmarkStart w:id="272" w:name="_Toc66510468"/>
      <w:bookmarkStart w:id="273" w:name="_Toc19711618"/>
      <w:r>
        <w:t>System Modifications Required</w:t>
      </w:r>
      <w:bookmarkEnd w:id="269"/>
      <w:bookmarkEnd w:id="270"/>
      <w:bookmarkEnd w:id="271"/>
      <w:bookmarkEnd w:id="272"/>
      <w:bookmarkEnd w:id="273"/>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74" w:name="_Toc73610204"/>
      <w:bookmarkStart w:id="275" w:name="_Toc219697043"/>
      <w:bookmarkStart w:id="276" w:name="_Toc120703687"/>
      <w:bookmarkStart w:id="277" w:name="_Toc19711619"/>
      <w:r>
        <w:lastRenderedPageBreak/>
        <w:t>Appendices</w:t>
      </w:r>
      <w:bookmarkEnd w:id="274"/>
      <w:bookmarkEnd w:id="275"/>
      <w:bookmarkEnd w:id="276"/>
      <w:bookmarkEnd w:id="277"/>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78" w:name="_Toc219697044"/>
      <w:bookmarkStart w:id="279" w:name="_Toc19711620"/>
      <w:r>
        <w:t>ADP Reference Documents</w:t>
      </w:r>
      <w:bookmarkEnd w:id="278"/>
      <w:bookmarkEnd w:id="279"/>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813788" w:rsidP="004B52CF">
            <w:pPr>
              <w:pStyle w:val="TableText"/>
              <w:rPr>
                <w:lang w:eastAsia="zh-CN" w:bidi="th-TH"/>
              </w:rPr>
            </w:pPr>
            <w:hyperlink r:id="rId22"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813788" w:rsidP="004B52CF">
            <w:pPr>
              <w:pStyle w:val="TableText"/>
            </w:pPr>
            <w:hyperlink r:id="rId23"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034326">
      <w:headerReference w:type="default" r:id="rId24"/>
      <w:footerReference w:type="even" r:id="rId25"/>
      <w:footerReference w:type="default" r:id="rId26"/>
      <w:headerReference w:type="first" r:id="rId27"/>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Qi Wang" w:date="2019-09-02T14:53:00Z" w:initials="QW">
    <w:p w14:paraId="48F142BD" w14:textId="77777777" w:rsidR="00813788" w:rsidRPr="00693C11" w:rsidRDefault="00813788">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8" w:author="Qi Wang" w:date="2019-09-02T15:38:00Z" w:initials="QW">
    <w:p w14:paraId="3CA3B4FF" w14:textId="5FE78D6E" w:rsidR="00813788" w:rsidRPr="00FD158B" w:rsidRDefault="00813788">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4" w:author="Nguyen Thi Lien Chi" w:date="2019-09-05T11:31:00Z" w:initials="NTLC">
    <w:p w14:paraId="1586540E" w14:textId="57C7BA4E" w:rsidR="00813788" w:rsidRDefault="00813788">
      <w:pPr>
        <w:pStyle w:val="CommentText"/>
      </w:pPr>
      <w:r>
        <w:rPr>
          <w:rStyle w:val="CommentReference"/>
        </w:rPr>
        <w:annotationRef/>
      </w:r>
      <w:r>
        <w:t>Does it need to be aligned with the Employee Group Structure?</w:t>
      </w:r>
    </w:p>
    <w:p w14:paraId="1E5D0509" w14:textId="07439B8B" w:rsidR="00813788" w:rsidRDefault="00813788">
      <w:pPr>
        <w:pStyle w:val="CommentText"/>
      </w:pPr>
    </w:p>
  </w:comment>
  <w:comment w:id="55" w:author="Qi Wang" w:date="2019-09-16T14:08:00Z" w:initials="QW">
    <w:p w14:paraId="7E064D1A" w14:textId="5A9FB567" w:rsidR="00813788" w:rsidRDefault="00813788">
      <w:pPr>
        <w:pStyle w:val="CommentText"/>
      </w:pPr>
      <w:r>
        <w:rPr>
          <w:rStyle w:val="CommentReference"/>
        </w:rPr>
        <w:annotationRef/>
      </w:r>
      <w:r>
        <w:t>Yes. This will follow EG definition</w:t>
      </w:r>
    </w:p>
  </w:comment>
  <w:comment w:id="75" w:author="Qi Wang" w:date="2019-09-02T15:49:00Z" w:initials="QW">
    <w:p w14:paraId="5363BE33" w14:textId="43FF1526" w:rsidR="00813788" w:rsidRPr="00066E7A" w:rsidRDefault="0081378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6" w:author="Nguyen Thi Lien Chi" w:date="2019-09-05T11:46:00Z" w:initials="NTLC">
    <w:p w14:paraId="126CCCB0" w14:textId="25655ABC" w:rsidR="00813788" w:rsidRDefault="00813788">
      <w:pPr>
        <w:pStyle w:val="CommentText"/>
      </w:pPr>
      <w:r>
        <w:rPr>
          <w:rStyle w:val="CommentReference"/>
        </w:rPr>
        <w:annotationRef/>
      </w:r>
      <w:r>
        <w:t>The hourly wage (rate) should be calculated followed the below formula</w:t>
      </w:r>
    </w:p>
    <w:p w14:paraId="3C56AB19" w14:textId="77777777" w:rsidR="00813788" w:rsidRDefault="00813788">
      <w:pPr>
        <w:pStyle w:val="CommentText"/>
        <w:ind w:leftChars="75" w:left="180"/>
      </w:pPr>
    </w:p>
    <w:p w14:paraId="0ADF06B7" w14:textId="33756284" w:rsidR="00813788" w:rsidRDefault="00813788">
      <w:pPr>
        <w:pStyle w:val="CommentText"/>
        <w:ind w:leftChars="75" w:left="180"/>
      </w:pPr>
      <w:r>
        <w:t>Hourly wage = &lt;monthly base salary&gt; * 12 months / 52 weeks / 40 hours</w:t>
      </w:r>
    </w:p>
    <w:p w14:paraId="39513AD2" w14:textId="1DC8BE66" w:rsidR="00813788" w:rsidRDefault="00813788">
      <w:pPr>
        <w:pStyle w:val="CommentText"/>
        <w:ind w:leftChars="75" w:left="180"/>
      </w:pPr>
    </w:p>
    <w:p w14:paraId="393D0587" w14:textId="0D6300C0" w:rsidR="00813788" w:rsidRDefault="00813788" w:rsidP="006F5592">
      <w:pPr>
        <w:pStyle w:val="CommentText"/>
        <w:numPr>
          <w:ilvl w:val="0"/>
          <w:numId w:val="36"/>
        </w:numPr>
        <w:ind w:leftChars="225" w:left="900"/>
      </w:pPr>
      <w:r>
        <w:t>Monthly basic salary = $4,500</w:t>
      </w:r>
    </w:p>
    <w:p w14:paraId="2A2088D0" w14:textId="32F8753B" w:rsidR="00813788" w:rsidRDefault="00813788" w:rsidP="006F5592">
      <w:pPr>
        <w:pStyle w:val="CommentText"/>
        <w:numPr>
          <w:ilvl w:val="0"/>
          <w:numId w:val="36"/>
        </w:numPr>
        <w:ind w:leftChars="225" w:left="900"/>
      </w:pPr>
      <w:r>
        <w:t>Hourly wage = $4,500*12/52/40 = $25.96</w:t>
      </w:r>
    </w:p>
    <w:p w14:paraId="3584F4FA" w14:textId="77777777" w:rsidR="00813788" w:rsidRDefault="00813788">
      <w:pPr>
        <w:pStyle w:val="CommentText"/>
        <w:ind w:leftChars="75" w:left="180"/>
      </w:pPr>
    </w:p>
    <w:p w14:paraId="45A34C5A" w14:textId="2CFD44FC" w:rsidR="00813788" w:rsidRDefault="00813788">
      <w:pPr>
        <w:pStyle w:val="CommentText"/>
        <w:ind w:leftChars="75" w:left="180"/>
      </w:pPr>
      <w:r>
        <w:t xml:space="preserve">The 40 hours can be different if EE’s workload is less than 100%. Example: workload 50% </w:t>
      </w:r>
      <w:r>
        <w:sym w:font="Wingdings" w:char="F0E0"/>
      </w:r>
      <w:r>
        <w:t xml:space="preserve"> work 20 hours/week</w:t>
      </w:r>
    </w:p>
  </w:comment>
  <w:comment w:id="97" w:author="Nguyen Thi Lien Chi" w:date="2019-09-05T11:51:00Z" w:initials="NTLC">
    <w:p w14:paraId="11B9C9E0" w14:textId="6DD52BE0" w:rsidR="00813788" w:rsidRDefault="00813788">
      <w:pPr>
        <w:pStyle w:val="CommentText"/>
      </w:pPr>
      <w:r>
        <w:rPr>
          <w:rStyle w:val="CommentReference"/>
        </w:rPr>
        <w:annotationRef/>
      </w:r>
      <w:r>
        <w:t>For casual employees, they have their fixed Hourly wage (rate) as when they’re hired.</w:t>
      </w:r>
    </w:p>
  </w:comment>
  <w:comment w:id="102" w:author="Qi Wang" w:date="2019-09-24T15:38:00Z" w:initials="QW">
    <w:p w14:paraId="39B7C569" w14:textId="3E32E56B" w:rsidR="00813788" w:rsidRDefault="00813788">
      <w:pPr>
        <w:pStyle w:val="CommentText"/>
      </w:pPr>
      <w:r>
        <w:rPr>
          <w:rStyle w:val="CommentReference"/>
        </w:rPr>
        <w:annotationRef/>
      </w:r>
      <w:r>
        <w:t xml:space="preserve">Deduct unpaid </w:t>
      </w:r>
      <w:proofErr w:type="spellStart"/>
      <w:r>
        <w:t>lvs</w:t>
      </w:r>
      <w:proofErr w:type="spellEnd"/>
      <w:r>
        <w:t xml:space="preserve"> with dedicated deduction items instead of factoring Base Pay</w:t>
      </w:r>
    </w:p>
  </w:comment>
  <w:comment w:id="101" w:author="Nguyen Thi Lien Chi" w:date="2019-09-05T11:52:00Z" w:initials="NTLC">
    <w:p w14:paraId="618E5F6B" w14:textId="139092FF" w:rsidR="00813788" w:rsidRDefault="00813788">
      <w:pPr>
        <w:pStyle w:val="CommentText"/>
        <w:rPr>
          <w:noProof/>
        </w:rPr>
      </w:pPr>
      <w:r>
        <w:rPr>
          <w:rStyle w:val="CommentReference"/>
        </w:rPr>
        <w:annotationRef/>
      </w:r>
      <w:r>
        <w:t>&lt;</w:t>
      </w:r>
      <w:proofErr w:type="gramStart"/>
      <w:r>
        <w:t>all</w:t>
      </w:r>
      <w:proofErr w:type="gramEnd"/>
      <w:r>
        <w:t xml:space="preserve"> unpaid lv types days&gt; including all leave types without salary payment from RMIT VN</w:t>
      </w:r>
      <w:r>
        <w:rPr>
          <w:noProof/>
        </w:rPr>
        <w:t xml:space="preserve"> (listed as below).</w:t>
      </w:r>
    </w:p>
    <w:p w14:paraId="002A07E6" w14:textId="77777777" w:rsidR="00813788" w:rsidRDefault="00813788">
      <w:pPr>
        <w:pStyle w:val="CommentText"/>
        <w:ind w:leftChars="75" w:left="180"/>
      </w:pPr>
    </w:p>
    <w:tbl>
      <w:tblPr>
        <w:tblW w:w="7140" w:type="dxa"/>
        <w:shd w:val="clear" w:color="auto" w:fill="FFFFFF"/>
        <w:tblCellMar>
          <w:top w:w="15" w:type="dxa"/>
          <w:left w:w="15" w:type="dxa"/>
          <w:bottom w:w="15" w:type="dxa"/>
          <w:right w:w="15" w:type="dxa"/>
        </w:tblCellMar>
        <w:tblLook w:val="04A0" w:firstRow="1" w:lastRow="0" w:firstColumn="1" w:lastColumn="0" w:noHBand="0" w:noVBand="1"/>
      </w:tblPr>
      <w:tblGrid>
        <w:gridCol w:w="3760"/>
        <w:gridCol w:w="3380"/>
      </w:tblGrid>
      <w:tr w:rsidR="00813788" w:rsidRPr="00EF0696" w14:paraId="0AFA41CA" w14:textId="77777777" w:rsidTr="00EF0696">
        <w:trPr>
          <w:trHeight w:val="300"/>
        </w:trPr>
        <w:tc>
          <w:tcPr>
            <w:tcW w:w="3760" w:type="dxa"/>
            <w:tcBorders>
              <w:top w:val="single" w:sz="6" w:space="0" w:color="D4D4D4"/>
              <w:left w:val="single" w:sz="6" w:space="0" w:color="D4D4D4"/>
              <w:bottom w:val="single" w:sz="6" w:space="0" w:color="D4D4D4"/>
              <w:right w:val="single" w:sz="6" w:space="0" w:color="D4D4D4"/>
            </w:tcBorders>
            <w:shd w:val="clear" w:color="auto" w:fill="FFFFFF"/>
            <w:vAlign w:val="center"/>
            <w:hideMark/>
          </w:tcPr>
          <w:p w14:paraId="37B44AFC" w14:textId="77777777" w:rsidR="00813788" w:rsidRPr="00EF0696" w:rsidRDefault="00813788" w:rsidP="00EF0696">
            <w:pPr>
              <w:spacing w:before="0" w:after="0" w:line="240" w:lineRule="auto"/>
              <w:ind w:leftChars="75" w:left="180"/>
              <w:rPr>
                <w:rFonts w:ascii="Calibri" w:eastAsia="Times New Roman" w:hAnsi="Calibri" w:cs="Calibri"/>
                <w:color w:val="000000"/>
                <w:sz w:val="20"/>
                <w:szCs w:val="20"/>
              </w:rPr>
            </w:pPr>
            <w:r w:rsidRPr="00EF0696">
              <w:rPr>
                <w:rFonts w:ascii="Calibri" w:eastAsia="Times New Roman" w:hAnsi="Calibri" w:cs="Calibri"/>
                <w:color w:val="000000"/>
                <w:sz w:val="20"/>
                <w:szCs w:val="20"/>
              </w:rPr>
              <w:t>Childcare Leave</w:t>
            </w:r>
          </w:p>
        </w:tc>
        <w:tc>
          <w:tcPr>
            <w:tcW w:w="3380" w:type="dxa"/>
            <w:tcBorders>
              <w:top w:val="single" w:sz="6" w:space="0" w:color="D4D4D4"/>
              <w:left w:val="nil"/>
              <w:bottom w:val="single" w:sz="6" w:space="0" w:color="D4D4D4"/>
              <w:right w:val="single" w:sz="6" w:space="0" w:color="D4D4D4"/>
            </w:tcBorders>
            <w:shd w:val="clear" w:color="auto" w:fill="FFFFFF"/>
            <w:vAlign w:val="center"/>
            <w:hideMark/>
          </w:tcPr>
          <w:p w14:paraId="1AAD71FA"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813788" w:rsidRPr="00EF0696" w14:paraId="79A38C78"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3DBA9E2D"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Leave Due to Miscarriage</w:t>
            </w:r>
          </w:p>
        </w:tc>
        <w:tc>
          <w:tcPr>
            <w:tcW w:w="0" w:type="auto"/>
            <w:tcBorders>
              <w:top w:val="nil"/>
              <w:left w:val="nil"/>
              <w:bottom w:val="single" w:sz="6" w:space="0" w:color="D4D4D4"/>
              <w:right w:val="single" w:sz="6" w:space="0" w:color="D4D4D4"/>
            </w:tcBorders>
            <w:shd w:val="clear" w:color="auto" w:fill="FFFFFF"/>
            <w:vAlign w:val="center"/>
            <w:hideMark/>
          </w:tcPr>
          <w:p w14:paraId="3B52FC3D"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813788" w:rsidRPr="00EF0696" w14:paraId="2508242A"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1250CF68"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Accident Leave</w:t>
            </w:r>
          </w:p>
        </w:tc>
        <w:tc>
          <w:tcPr>
            <w:tcW w:w="0" w:type="auto"/>
            <w:tcBorders>
              <w:top w:val="nil"/>
              <w:left w:val="nil"/>
              <w:bottom w:val="single" w:sz="6" w:space="0" w:color="D4D4D4"/>
              <w:right w:val="single" w:sz="6" w:space="0" w:color="D4D4D4"/>
            </w:tcBorders>
            <w:shd w:val="clear" w:color="auto" w:fill="FFFFFF"/>
            <w:vAlign w:val="center"/>
            <w:hideMark/>
          </w:tcPr>
          <w:p w14:paraId="41318D57"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813788" w:rsidRPr="00EF0696" w14:paraId="03391EB7"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446025C4"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Adoption Leave</w:t>
            </w:r>
          </w:p>
        </w:tc>
        <w:tc>
          <w:tcPr>
            <w:tcW w:w="0" w:type="auto"/>
            <w:tcBorders>
              <w:top w:val="nil"/>
              <w:left w:val="nil"/>
              <w:bottom w:val="single" w:sz="6" w:space="0" w:color="D4D4D4"/>
              <w:right w:val="single" w:sz="6" w:space="0" w:color="D4D4D4"/>
            </w:tcBorders>
            <w:shd w:val="clear" w:color="auto" w:fill="FFFFFF"/>
            <w:vAlign w:val="center"/>
            <w:hideMark/>
          </w:tcPr>
          <w:p w14:paraId="3795A71F"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813788" w:rsidRPr="00EF0696" w14:paraId="054DD64B"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415C0CC6"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Sick leave-SI compensation</w:t>
            </w:r>
          </w:p>
        </w:tc>
        <w:tc>
          <w:tcPr>
            <w:tcW w:w="0" w:type="auto"/>
            <w:tcBorders>
              <w:top w:val="nil"/>
              <w:left w:val="nil"/>
              <w:bottom w:val="single" w:sz="6" w:space="0" w:color="D4D4D4"/>
              <w:right w:val="single" w:sz="6" w:space="0" w:color="D4D4D4"/>
            </w:tcBorders>
            <w:shd w:val="clear" w:color="auto" w:fill="FFFFFF"/>
            <w:vAlign w:val="center"/>
            <w:hideMark/>
          </w:tcPr>
          <w:p w14:paraId="0362EDEA"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813788" w:rsidRPr="00EF0696" w14:paraId="66515B8E"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1622BC23"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Paternity leave</w:t>
            </w:r>
          </w:p>
        </w:tc>
        <w:tc>
          <w:tcPr>
            <w:tcW w:w="0" w:type="auto"/>
            <w:tcBorders>
              <w:top w:val="nil"/>
              <w:left w:val="nil"/>
              <w:bottom w:val="single" w:sz="6" w:space="0" w:color="D4D4D4"/>
              <w:right w:val="single" w:sz="6" w:space="0" w:color="D4D4D4"/>
            </w:tcBorders>
            <w:shd w:val="clear" w:color="auto" w:fill="FFFFFF"/>
            <w:vAlign w:val="center"/>
            <w:hideMark/>
          </w:tcPr>
          <w:p w14:paraId="4D9849BB"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813788" w:rsidRPr="00EF0696" w14:paraId="2E065A87"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5A324182"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Maternity Leave</w:t>
            </w:r>
          </w:p>
        </w:tc>
        <w:tc>
          <w:tcPr>
            <w:tcW w:w="0" w:type="auto"/>
            <w:tcBorders>
              <w:top w:val="nil"/>
              <w:left w:val="nil"/>
              <w:bottom w:val="single" w:sz="6" w:space="0" w:color="D4D4D4"/>
              <w:right w:val="single" w:sz="6" w:space="0" w:color="D4D4D4"/>
            </w:tcBorders>
            <w:shd w:val="clear" w:color="auto" w:fill="FFFFFF"/>
            <w:vAlign w:val="center"/>
            <w:hideMark/>
          </w:tcPr>
          <w:p w14:paraId="5507F9C8"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813788" w:rsidRPr="00EF0696" w14:paraId="4B8C6C95"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44CBC3F6"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Prenatal Check-up</w:t>
            </w:r>
          </w:p>
        </w:tc>
        <w:tc>
          <w:tcPr>
            <w:tcW w:w="0" w:type="auto"/>
            <w:tcBorders>
              <w:top w:val="nil"/>
              <w:left w:val="nil"/>
              <w:bottom w:val="single" w:sz="6" w:space="0" w:color="D4D4D4"/>
              <w:right w:val="single" w:sz="6" w:space="0" w:color="D4D4D4"/>
            </w:tcBorders>
            <w:shd w:val="clear" w:color="auto" w:fill="FFFFFF"/>
            <w:vAlign w:val="center"/>
            <w:hideMark/>
          </w:tcPr>
          <w:p w14:paraId="582982D1"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by RMIT, paid by government</w:t>
            </w:r>
          </w:p>
        </w:tc>
      </w:tr>
      <w:tr w:rsidR="00813788" w:rsidRPr="00EF0696" w14:paraId="3C18DAE1"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652E761B"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Sick Leave Without Pay</w:t>
            </w:r>
          </w:p>
        </w:tc>
        <w:tc>
          <w:tcPr>
            <w:tcW w:w="0" w:type="auto"/>
            <w:tcBorders>
              <w:top w:val="nil"/>
              <w:left w:val="nil"/>
              <w:bottom w:val="single" w:sz="6" w:space="0" w:color="D4D4D4"/>
              <w:right w:val="single" w:sz="6" w:space="0" w:color="D4D4D4"/>
            </w:tcBorders>
            <w:shd w:val="clear" w:color="auto" w:fill="FFFFFF"/>
            <w:vAlign w:val="center"/>
            <w:hideMark/>
          </w:tcPr>
          <w:p w14:paraId="4275CBD1"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leave</w:t>
            </w:r>
          </w:p>
        </w:tc>
      </w:tr>
      <w:tr w:rsidR="00813788" w:rsidRPr="00EF0696" w14:paraId="6E6C8670"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2091CE4B"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Sick Leave Without Pay - more than 90 days</w:t>
            </w:r>
          </w:p>
        </w:tc>
        <w:tc>
          <w:tcPr>
            <w:tcW w:w="0" w:type="auto"/>
            <w:tcBorders>
              <w:top w:val="nil"/>
              <w:left w:val="nil"/>
              <w:bottom w:val="single" w:sz="6" w:space="0" w:color="D4D4D4"/>
              <w:right w:val="single" w:sz="6" w:space="0" w:color="D4D4D4"/>
            </w:tcBorders>
            <w:shd w:val="clear" w:color="auto" w:fill="FFFFFF"/>
            <w:vAlign w:val="center"/>
            <w:hideMark/>
          </w:tcPr>
          <w:p w14:paraId="14A3E3F2"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leave</w:t>
            </w:r>
          </w:p>
        </w:tc>
      </w:tr>
      <w:tr w:rsidR="00813788" w:rsidRPr="00EF0696" w14:paraId="03A8F484"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546E7A7C"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Leave Without Pay</w:t>
            </w:r>
          </w:p>
        </w:tc>
        <w:tc>
          <w:tcPr>
            <w:tcW w:w="0" w:type="auto"/>
            <w:tcBorders>
              <w:top w:val="nil"/>
              <w:left w:val="nil"/>
              <w:bottom w:val="single" w:sz="6" w:space="0" w:color="D4D4D4"/>
              <w:right w:val="single" w:sz="6" w:space="0" w:color="D4D4D4"/>
            </w:tcBorders>
            <w:shd w:val="clear" w:color="auto" w:fill="FFFFFF"/>
            <w:vAlign w:val="center"/>
            <w:hideMark/>
          </w:tcPr>
          <w:p w14:paraId="2D5DD45E"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leave</w:t>
            </w:r>
          </w:p>
        </w:tc>
      </w:tr>
      <w:tr w:rsidR="00813788" w:rsidRPr="00EF0696" w14:paraId="73B4D8F5" w14:textId="77777777" w:rsidTr="00EF0696">
        <w:trPr>
          <w:trHeight w:val="300"/>
        </w:trPr>
        <w:tc>
          <w:tcPr>
            <w:tcW w:w="0" w:type="auto"/>
            <w:tcBorders>
              <w:top w:val="nil"/>
              <w:left w:val="single" w:sz="6" w:space="0" w:color="D4D4D4"/>
              <w:bottom w:val="single" w:sz="6" w:space="0" w:color="D4D4D4"/>
              <w:right w:val="single" w:sz="6" w:space="0" w:color="D4D4D4"/>
            </w:tcBorders>
            <w:shd w:val="clear" w:color="auto" w:fill="FFFFFF"/>
            <w:vAlign w:val="center"/>
            <w:hideMark/>
          </w:tcPr>
          <w:p w14:paraId="03B921AE"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Leave Without Pay - more than 90 days</w:t>
            </w:r>
          </w:p>
        </w:tc>
        <w:tc>
          <w:tcPr>
            <w:tcW w:w="0" w:type="auto"/>
            <w:tcBorders>
              <w:top w:val="nil"/>
              <w:left w:val="nil"/>
              <w:bottom w:val="single" w:sz="6" w:space="0" w:color="D4D4D4"/>
              <w:right w:val="single" w:sz="6" w:space="0" w:color="D4D4D4"/>
            </w:tcBorders>
            <w:shd w:val="clear" w:color="auto" w:fill="FFFFFF"/>
            <w:vAlign w:val="center"/>
            <w:hideMark/>
          </w:tcPr>
          <w:p w14:paraId="704DCCC0" w14:textId="77777777" w:rsidR="00813788" w:rsidRPr="00EF0696" w:rsidRDefault="00813788" w:rsidP="00EF0696">
            <w:pPr>
              <w:spacing w:before="0" w:after="0" w:line="240" w:lineRule="auto"/>
              <w:rPr>
                <w:rFonts w:ascii="Calibri" w:eastAsia="Times New Roman" w:hAnsi="Calibri" w:cs="Calibri"/>
                <w:color w:val="000000"/>
                <w:sz w:val="20"/>
                <w:szCs w:val="20"/>
              </w:rPr>
            </w:pPr>
            <w:r w:rsidRPr="00EF0696">
              <w:rPr>
                <w:rFonts w:ascii="Calibri" w:eastAsia="Times New Roman" w:hAnsi="Calibri" w:cs="Calibri"/>
                <w:color w:val="000000"/>
                <w:sz w:val="20"/>
                <w:szCs w:val="20"/>
              </w:rPr>
              <w:t>unpaid leave</w:t>
            </w:r>
          </w:p>
        </w:tc>
      </w:tr>
    </w:tbl>
    <w:p w14:paraId="2053B6D6" w14:textId="316A9978" w:rsidR="00813788" w:rsidRDefault="00813788">
      <w:pPr>
        <w:pStyle w:val="CommentText"/>
      </w:pPr>
    </w:p>
  </w:comment>
  <w:comment w:id="103" w:author="Nguyen Thi Lien Chi" w:date="2019-09-05T11:56:00Z" w:initials="NTLC">
    <w:p w14:paraId="48392A70" w14:textId="5CF2BFA4" w:rsidR="00813788" w:rsidRDefault="00813788">
      <w:pPr>
        <w:pStyle w:val="CommentText"/>
      </w:pPr>
      <w:r>
        <w:rPr>
          <w:rStyle w:val="CommentReference"/>
        </w:rPr>
        <w:annotationRef/>
      </w:r>
      <w:r>
        <w:t>I think I understand what it means, but please talk about this in the meeting just to ensure we are on the same page.</w:t>
      </w:r>
    </w:p>
    <w:p w14:paraId="7728BCDD" w14:textId="7769FE27" w:rsidR="00813788" w:rsidRDefault="00813788">
      <w:pPr>
        <w:pStyle w:val="CommentText"/>
      </w:pPr>
    </w:p>
  </w:comment>
  <w:comment w:id="104" w:author="Qi Wang" w:date="2019-09-16T14:07:00Z" w:initials="QW">
    <w:p w14:paraId="037EC2F6" w14:textId="6B42E395" w:rsidR="00813788" w:rsidRDefault="00813788">
      <w:pPr>
        <w:pStyle w:val="CommentText"/>
      </w:pPr>
      <w:r>
        <w:rPr>
          <w:rStyle w:val="CommentReference"/>
        </w:rPr>
        <w:annotationRef/>
      </w:r>
      <w:r>
        <w:t>Aligned and can be closed</w:t>
      </w:r>
    </w:p>
  </w:comment>
  <w:comment w:id="105" w:author="Nguyen Thi Lien Chi" w:date="2019-09-05T11:56:00Z" w:initials="NTLC">
    <w:p w14:paraId="69FFD2C3" w14:textId="77777777" w:rsidR="00813788" w:rsidRDefault="00813788" w:rsidP="009F2FFB">
      <w:pPr>
        <w:pStyle w:val="CommentText"/>
      </w:pPr>
      <w:r>
        <w:rPr>
          <w:rStyle w:val="CommentReference"/>
        </w:rPr>
        <w:annotationRef/>
      </w:r>
      <w:r>
        <w:t>I think I understand what it means, but please talk about this in the meeting just to ensure we are on the same page.</w:t>
      </w:r>
    </w:p>
    <w:p w14:paraId="16456154" w14:textId="77777777" w:rsidR="00813788" w:rsidRDefault="00813788" w:rsidP="009F2FFB">
      <w:pPr>
        <w:pStyle w:val="CommentText"/>
      </w:pPr>
    </w:p>
  </w:comment>
  <w:comment w:id="106" w:author="Qi Wang" w:date="2019-09-16T14:07:00Z" w:initials="QW">
    <w:p w14:paraId="7EB388DC" w14:textId="77777777" w:rsidR="00813788" w:rsidRDefault="00813788" w:rsidP="009F2FFB">
      <w:pPr>
        <w:pStyle w:val="CommentText"/>
      </w:pPr>
      <w:r>
        <w:rPr>
          <w:rStyle w:val="CommentReference"/>
        </w:rPr>
        <w:annotationRef/>
      </w:r>
      <w:r>
        <w:t>Aligned and can be closed</w:t>
      </w:r>
    </w:p>
  </w:comment>
  <w:comment w:id="113" w:author="Nguyen Thi Lien Chi" w:date="2019-09-05T11:59:00Z" w:initials="NTLC">
    <w:p w14:paraId="167EFD0C" w14:textId="348A73C8" w:rsidR="00813788" w:rsidRDefault="00813788">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813788" w:rsidRDefault="00813788">
      <w:pPr>
        <w:pStyle w:val="CommentText"/>
        <w:ind w:leftChars="1275" w:left="3060"/>
      </w:pPr>
    </w:p>
  </w:comment>
  <w:comment w:id="114" w:author="Qi Wang" w:date="2019-09-16T14:07:00Z" w:initials="QW">
    <w:p w14:paraId="4F0BEB1E" w14:textId="205350D9" w:rsidR="00813788" w:rsidRDefault="00813788">
      <w:pPr>
        <w:pStyle w:val="CommentText"/>
      </w:pPr>
      <w:r>
        <w:rPr>
          <w:rStyle w:val="CommentReference"/>
        </w:rPr>
        <w:annotationRef/>
      </w:r>
      <w:r>
        <w:t>Aligned and can be closed</w:t>
      </w:r>
    </w:p>
  </w:comment>
  <w:comment w:id="117" w:author="Qi Wang" w:date="2019-09-18T15:18:00Z" w:initials="QW">
    <w:p w14:paraId="7741DA68" w14:textId="512B803D" w:rsidR="00813788" w:rsidRDefault="00813788">
      <w:pPr>
        <w:pStyle w:val="CommentText"/>
      </w:pPr>
      <w:r>
        <w:rPr>
          <w:rStyle w:val="CommentReference"/>
        </w:rPr>
        <w:annotationRef/>
      </w:r>
      <w:r>
        <w:t>The prioritization logic to control OT yearly 200 cap need to aligned with Chi and Bre</w:t>
      </w:r>
    </w:p>
  </w:comment>
  <w:comment w:id="121" w:author="Qi Wang" w:date="2019-09-03T14:14:00Z" w:initials="QW">
    <w:p w14:paraId="580197AA" w14:textId="233A6843" w:rsidR="00813788" w:rsidRPr="005B4E3E" w:rsidRDefault="00813788">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ifferent from /801 and /802, can this be aligned with /801????</w:t>
      </w:r>
    </w:p>
  </w:comment>
  <w:comment w:id="122" w:author="Nguyen Thi Lien Chi" w:date="2019-09-05T13:43:00Z" w:initials="NTLC">
    <w:p w14:paraId="4D96840E" w14:textId="034A108B" w:rsidR="00813788" w:rsidRDefault="00813788">
      <w:pPr>
        <w:pStyle w:val="CommentText"/>
      </w:pPr>
      <w:r>
        <w:rPr>
          <w:rStyle w:val="CommentReference"/>
        </w:rPr>
        <w:annotationRef/>
      </w:r>
      <w:r>
        <w:t>/801 the unpaid lv days don’t count the lv days paid by government while the 13</w:t>
      </w:r>
      <w:r w:rsidRPr="00F97318">
        <w:rPr>
          <w:vertAlign w:val="superscript"/>
        </w:rPr>
        <w:t>th</w:t>
      </w:r>
      <w:r>
        <w:t xml:space="preserve"> month salary does count; you might need to create another factoring for this.</w:t>
      </w:r>
    </w:p>
    <w:p w14:paraId="7F0F293F" w14:textId="77777777" w:rsidR="00813788" w:rsidRDefault="00813788">
      <w:pPr>
        <w:pStyle w:val="CommentText"/>
        <w:ind w:leftChars="975" w:left="2340"/>
      </w:pPr>
    </w:p>
    <w:p w14:paraId="78ED42A0" w14:textId="77777777" w:rsidR="00813788" w:rsidRDefault="00813788">
      <w:pPr>
        <w:pStyle w:val="CommentText"/>
        <w:ind w:leftChars="1200" w:left="2880"/>
      </w:pPr>
    </w:p>
  </w:comment>
  <w:comment w:id="123" w:author="Qi Wang" w:date="2019-09-03T14:27:00Z" w:initials="QW">
    <w:p w14:paraId="7D9F5DFC" w14:textId="483927F9" w:rsidR="00813788" w:rsidRPr="006F2B90" w:rsidRDefault="00813788">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ligned with Bre. But need to stress out for Chi to  final confirm</w:t>
      </w:r>
    </w:p>
  </w:comment>
  <w:comment w:id="124" w:author="Nguyen Thi Lien Chi" w:date="2019-09-05T13:45:00Z" w:initials="NTLC">
    <w:p w14:paraId="1E084838" w14:textId="23CA2DAD" w:rsidR="00813788" w:rsidRDefault="00813788">
      <w:pPr>
        <w:pStyle w:val="CommentText"/>
        <w:rPr>
          <w:rFonts w:ascii="Segoe UI Emoji" w:eastAsia="Segoe UI Emoji" w:hAnsi="Segoe UI Emoji" w:cs="Segoe UI Emoji"/>
        </w:rPr>
      </w:pPr>
      <w:r>
        <w:rPr>
          <w:rStyle w:val="CommentReference"/>
        </w:rPr>
        <w:annotationRef/>
      </w:r>
      <w:r>
        <w:t xml:space="preserve">Yes, please help to explain it further </w:t>
      </w:r>
      <w:r>
        <w:rPr>
          <w:rFonts w:ascii="Segoe UI Emoji" w:eastAsia="Segoe UI Emoji" w:hAnsi="Segoe UI Emoji" w:cs="Segoe UI Emoji"/>
        </w:rPr>
        <w:t>😊</w:t>
      </w:r>
    </w:p>
    <w:p w14:paraId="046A841A" w14:textId="7C26FB3E" w:rsidR="00813788" w:rsidRPr="006E587B" w:rsidRDefault="00813788">
      <w:pPr>
        <w:pStyle w:val="CommentText"/>
        <w:ind w:leftChars="150" w:left="360"/>
        <w:rPr>
          <w:rFonts w:ascii="Segoe UI Emoji" w:eastAsia="宋体" w:hAnsi="Segoe UI Emoji" w:cs="Segoe UI Emoji"/>
          <w:lang w:eastAsia="zh-CN"/>
        </w:rPr>
      </w:pPr>
    </w:p>
  </w:comment>
  <w:comment w:id="125" w:author="Qi Wang" w:date="2019-09-16T14:07:00Z" w:initials="QW">
    <w:p w14:paraId="522DB05E" w14:textId="2943B742" w:rsidR="00813788" w:rsidRDefault="00813788">
      <w:pPr>
        <w:pStyle w:val="CommentText"/>
      </w:pPr>
      <w:r>
        <w:rPr>
          <w:rStyle w:val="CommentReference"/>
        </w:rPr>
        <w:annotationRef/>
      </w:r>
      <w:r>
        <w:rPr>
          <w:rFonts w:ascii="Segoe UI Emoji" w:eastAsia="宋体" w:hAnsi="Segoe UI Emoji" w:cs="Segoe UI Emoji"/>
          <w:lang w:eastAsia="zh-CN"/>
        </w:rPr>
        <w:t xml:space="preserve"> Aligned and can be confirmed</w:t>
      </w:r>
    </w:p>
  </w:comment>
  <w:comment w:id="126" w:author="Nguyen Thi Lien Chi" w:date="2019-09-05T13:50:00Z" w:initials="NTLC">
    <w:p w14:paraId="776E22A8" w14:textId="06D755AE" w:rsidR="00813788" w:rsidRDefault="00813788">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813788" w:rsidRDefault="00813788">
      <w:pPr>
        <w:pStyle w:val="CommentText"/>
        <w:ind w:leftChars="225" w:left="540"/>
      </w:pPr>
    </w:p>
  </w:comment>
  <w:comment w:id="127" w:author="Qi Wang" w:date="2019-09-16T10:54:00Z" w:initials="QW">
    <w:p w14:paraId="5729A6DB" w14:textId="79B862FA" w:rsidR="00813788" w:rsidRPr="00FD2B2F" w:rsidRDefault="00813788">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tressed/confirmed with Chi and Bre. Just to high-light here</w:t>
      </w:r>
    </w:p>
  </w:comment>
  <w:comment w:id="129" w:author="Qi Wang" w:date="2019-09-16T11:07:00Z" w:initials="QW">
    <w:p w14:paraId="4E877BA4" w14:textId="75874B39" w:rsidR="00813788" w:rsidRPr="00FB23C0" w:rsidRDefault="00813788">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30" w:author="Qi Wang" w:date="2019-09-03T15:25:00Z" w:initials="QW">
    <w:p w14:paraId="12650185" w14:textId="77777777" w:rsidR="00813788" w:rsidRDefault="00813788" w:rsidP="0031073C">
      <w:pPr>
        <w:pStyle w:val="ListParagraph"/>
        <w:ind w:left="0"/>
      </w:pPr>
      <w:r>
        <w:rPr>
          <w:rStyle w:val="CommentReference"/>
        </w:rPr>
        <w:annotationRef/>
      </w:r>
      <w:r>
        <w:t>Note for configuration team:</w:t>
      </w:r>
    </w:p>
    <w:p w14:paraId="1271854F" w14:textId="47F808FB" w:rsidR="00813788" w:rsidRPr="0031073C" w:rsidRDefault="00813788" w:rsidP="0031073C">
      <w:pPr>
        <w:pStyle w:val="ListParagraph"/>
        <w:ind w:leftChars="900" w:left="2160"/>
      </w:pPr>
      <w:r>
        <w:t>D</w:t>
      </w:r>
      <w:r w:rsidRPr="0031073C">
        <w:t>ue to maternity lv and extended sick lv, cannot use standard operation _VNEN to generate YOS for SP anymore</w:t>
      </w:r>
    </w:p>
    <w:p w14:paraId="31C601A6" w14:textId="143A0F81" w:rsidR="00813788" w:rsidRDefault="00813788">
      <w:pPr>
        <w:pStyle w:val="CommentText"/>
        <w:ind w:leftChars="1200" w:left="2880"/>
      </w:pPr>
    </w:p>
  </w:comment>
  <w:comment w:id="131" w:author="Qi Wang" w:date="2019-09-23T10:09:00Z" w:initials="QW">
    <w:p w14:paraId="2AEAF682" w14:textId="345A7467" w:rsidR="00813788" w:rsidRPr="004E131E" w:rsidRDefault="00813788">
      <w:pPr>
        <w:pStyle w:val="CommentText"/>
        <w:rPr>
          <w:rFonts w:eastAsia="宋体"/>
          <w:lang w:eastAsia="zh-CN"/>
        </w:rPr>
      </w:pPr>
      <w:r>
        <w:rPr>
          <w:rStyle w:val="CommentReference"/>
        </w:rPr>
        <w:annotationRef/>
      </w:r>
      <w:r>
        <w:rPr>
          <w:rFonts w:eastAsia="宋体"/>
          <w:lang w:eastAsia="zh-CN"/>
        </w:rPr>
        <w:t xml:space="preserve">In v0.4 RMIT VN decided to remove the &lt;Extended Sick </w:t>
      </w:r>
      <w:proofErr w:type="spellStart"/>
      <w:r>
        <w:rPr>
          <w:rFonts w:eastAsia="宋体"/>
          <w:lang w:eastAsia="zh-CN"/>
        </w:rPr>
        <w:t>Lv</w:t>
      </w:r>
      <w:proofErr w:type="spellEnd"/>
      <w:r>
        <w:rPr>
          <w:rFonts w:eastAsia="宋体"/>
          <w:lang w:eastAsia="zh-CN"/>
        </w:rPr>
        <w:t>&gt; out of the SP YOS formula.</w:t>
      </w:r>
    </w:p>
  </w:comment>
  <w:comment w:id="137" w:author="Qi Wang" w:date="2019-09-04T17:37:00Z" w:initials="QW">
    <w:p w14:paraId="59DE675C" w14:textId="78A5CE57" w:rsidR="00813788" w:rsidRPr="00D25923" w:rsidRDefault="00813788">
      <w:pPr>
        <w:pStyle w:val="CommentText"/>
        <w:rPr>
          <w:rFonts w:eastAsia="宋体"/>
          <w:lang w:eastAsia="zh-CN"/>
        </w:rPr>
      </w:pPr>
      <w:r>
        <w:rPr>
          <w:rStyle w:val="CommentReference"/>
        </w:rPr>
        <w:annotationRef/>
      </w:r>
      <w:r>
        <w:rPr>
          <w:rFonts w:eastAsia="宋体"/>
          <w:lang w:eastAsia="zh-CN"/>
        </w:rPr>
        <w:t xml:space="preserve">Qi is checking internally to see if it is possible to have a pre-payment program which can simulate the off-cycle payroll run and export both </w:t>
      </w:r>
      <w:proofErr w:type="spellStart"/>
      <w:r>
        <w:rPr>
          <w:rFonts w:eastAsia="宋体"/>
          <w:lang w:eastAsia="zh-CN"/>
        </w:rPr>
        <w:t>paylip</w:t>
      </w:r>
      <w:proofErr w:type="spellEnd"/>
      <w:r>
        <w:rPr>
          <w:rFonts w:eastAsia="宋体"/>
          <w:lang w:eastAsia="zh-CN"/>
        </w:rPr>
        <w:t xml:space="preserve"> and banking file. </w:t>
      </w:r>
    </w:p>
  </w:comment>
  <w:comment w:id="138" w:author="Qi Wang" w:date="2019-09-18T15:29:00Z" w:initials="QW">
    <w:p w14:paraId="7DDD15B6" w14:textId="32E8E31A" w:rsidR="00813788" w:rsidRPr="00AA34A3" w:rsidRDefault="00813788">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43" w:author="Qi Wang" w:date="2019-09-03T14:52:00Z" w:initials="QW">
    <w:p w14:paraId="762446D1" w14:textId="69ACDDF4" w:rsidR="00813788" w:rsidRPr="00F472B9" w:rsidRDefault="00813788">
      <w:pPr>
        <w:pStyle w:val="CommentText"/>
        <w:rPr>
          <w:rFonts w:eastAsia="宋体"/>
          <w:lang w:eastAsia="zh-CN"/>
        </w:rPr>
      </w:pPr>
      <w:r>
        <w:rPr>
          <w:rStyle w:val="CommentReference"/>
        </w:rPr>
        <w:annotationRef/>
      </w:r>
      <w:r>
        <w:rPr>
          <w:rStyle w:val="CommentReference"/>
        </w:rPr>
        <w:t>Please refer to Time BP for this part</w:t>
      </w:r>
    </w:p>
  </w:comment>
  <w:comment w:id="148" w:author="Qi Wang" w:date="2019-09-03T14:53:00Z" w:initials="QW">
    <w:p w14:paraId="33BB3215" w14:textId="01CF697D" w:rsidR="00813788" w:rsidRPr="00A37D7F" w:rsidRDefault="00813788">
      <w:pPr>
        <w:pStyle w:val="CommentText"/>
        <w:rPr>
          <w:rFonts w:eastAsia="宋体"/>
          <w:lang w:eastAsia="zh-CN"/>
        </w:rPr>
      </w:pPr>
      <w:r>
        <w:rPr>
          <w:rStyle w:val="CommentReference"/>
        </w:rPr>
        <w:annotationRef/>
      </w:r>
      <w:r>
        <w:rPr>
          <w:rStyle w:val="CommentReference"/>
        </w:rPr>
        <w:t>Please refer to Time BP for this part</w:t>
      </w:r>
    </w:p>
  </w:comment>
  <w:comment w:id="151" w:author="Qi Wang" w:date="2019-09-20T10:04:00Z" w:initials="QW">
    <w:p w14:paraId="61B5E541" w14:textId="77777777" w:rsidR="00813788" w:rsidRPr="000111B4" w:rsidRDefault="00813788"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813788" w:rsidRDefault="00813788">
      <w:pPr>
        <w:pStyle w:val="CommentText"/>
      </w:pPr>
    </w:p>
  </w:comment>
  <w:comment w:id="154" w:author="Qi Wang" w:date="2019-09-16T16:38:00Z" w:initials="QW">
    <w:p w14:paraId="59815D89" w14:textId="6C9D4E03" w:rsidR="00813788" w:rsidRDefault="0081378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813788" w:rsidRDefault="00813788">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813788" w:rsidRPr="00231BEC" w:rsidRDefault="00813788">
      <w:pPr>
        <w:pStyle w:val="CommentText"/>
        <w:rPr>
          <w:rFonts w:eastAsia="宋体"/>
          <w:lang w:eastAsia="zh-CN"/>
        </w:rPr>
      </w:pPr>
    </w:p>
  </w:comment>
  <w:comment w:id="155" w:author="Qi Wang" w:date="2019-09-20T10:49:00Z" w:initials="QW">
    <w:p w14:paraId="5349681C" w14:textId="27D2D8DB" w:rsidR="00813788" w:rsidRDefault="00813788">
      <w:pPr>
        <w:pStyle w:val="CommentText"/>
      </w:pPr>
      <w:r>
        <w:rPr>
          <w:rStyle w:val="CommentReference"/>
        </w:rPr>
        <w:annotationRef/>
      </w:r>
      <w:r>
        <w:rPr>
          <w:rFonts w:eastAsia="宋体"/>
          <w:lang w:eastAsia="zh-CN"/>
        </w:rPr>
        <w:t>Bre provided WT_5050 from time module</w:t>
      </w:r>
    </w:p>
  </w:comment>
  <w:comment w:id="157" w:author="Nguyen Thi Lien Chi" w:date="2019-09-05T15:23:00Z" w:initials="NTLC">
    <w:p w14:paraId="4D91306A" w14:textId="022248EC" w:rsidR="00813788" w:rsidRDefault="00813788">
      <w:pPr>
        <w:pStyle w:val="CommentText"/>
      </w:pPr>
      <w:r>
        <w:rPr>
          <w:rStyle w:val="CommentReference"/>
        </w:rPr>
        <w:annotationRef/>
      </w:r>
      <w:r>
        <w:t>Please explain the example in the meeting as I’m not sure why we added 1 day on the calculation.</w:t>
      </w:r>
    </w:p>
    <w:p w14:paraId="73EF8A7D" w14:textId="0B818F10" w:rsidR="00813788" w:rsidRDefault="00813788">
      <w:pPr>
        <w:pStyle w:val="CommentText"/>
        <w:ind w:leftChars="300" w:left="720"/>
      </w:pPr>
    </w:p>
  </w:comment>
  <w:comment w:id="158" w:author="Qi Wang" w:date="2019-09-16T14:06:00Z" w:initials="QW">
    <w:p w14:paraId="7A020A3C" w14:textId="4CCBE110" w:rsidR="00813788" w:rsidRDefault="00813788">
      <w:pPr>
        <w:pStyle w:val="CommentText"/>
      </w:pPr>
      <w:r>
        <w:rPr>
          <w:rStyle w:val="CommentReference"/>
        </w:rPr>
        <w:annotationRef/>
      </w:r>
      <w:r>
        <w:t>Aligned and confirmed with Chi</w:t>
      </w:r>
    </w:p>
  </w:comment>
  <w:comment w:id="159" w:author="Nguyen Thi Lien Chi" w:date="2019-09-05T15:25:00Z" w:initials="NTLC">
    <w:p w14:paraId="030939F0" w14:textId="37176192" w:rsidR="00813788" w:rsidRDefault="00813788">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813788" w:rsidRDefault="00813788">
      <w:pPr>
        <w:pStyle w:val="CommentText"/>
        <w:ind w:leftChars="300" w:left="720"/>
      </w:pPr>
    </w:p>
  </w:comment>
  <w:comment w:id="160" w:author="Qi Wang" w:date="2019-09-16T14:06:00Z" w:initials="QW">
    <w:p w14:paraId="2DE8C0AA" w14:textId="4097E44B" w:rsidR="00813788" w:rsidRDefault="00813788">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65" w:author="Qi Wang" w:date="2019-09-10T16:08:00Z" w:initials="QW">
    <w:p w14:paraId="6E22C386" w14:textId="1400CAD9" w:rsidR="00813788" w:rsidRDefault="0081378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813788" w:rsidRDefault="00813788">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813788" w:rsidRPr="008A19D0" w:rsidRDefault="00813788">
      <w:pPr>
        <w:pStyle w:val="CommentText"/>
        <w:ind w:leftChars="300" w:left="720"/>
        <w:rPr>
          <w:rFonts w:eastAsia="宋体"/>
          <w:lang w:eastAsia="zh-CN"/>
        </w:rPr>
      </w:pPr>
      <w:r>
        <w:rPr>
          <w:rFonts w:eastAsia="宋体"/>
          <w:lang w:eastAsia="zh-CN"/>
        </w:rPr>
        <w:t>Is this technically doable with PCR??</w:t>
      </w:r>
    </w:p>
  </w:comment>
  <w:comment w:id="167" w:author="Qi Wang" w:date="2019-09-04T10:51:00Z" w:initials="QW">
    <w:p w14:paraId="384854DD" w14:textId="32379B5A" w:rsidR="00813788" w:rsidRPr="00904B01" w:rsidRDefault="00813788">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68" w:author="Nguyen Thi Lien Chi" w:date="2019-09-05T15:47:00Z" w:initials="NTLC">
    <w:p w14:paraId="3001DCA6" w14:textId="7D9ED8FD" w:rsidR="00813788" w:rsidRDefault="00813788">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813788" w:rsidRDefault="00813788">
      <w:pPr>
        <w:pStyle w:val="CommentText"/>
        <w:ind w:leftChars="75" w:left="180"/>
      </w:pPr>
    </w:p>
    <w:p w14:paraId="5E703AE3" w14:textId="77777777" w:rsidR="00813788" w:rsidRDefault="00813788">
      <w:pPr>
        <w:pStyle w:val="CommentText"/>
        <w:ind w:leftChars="75" w:left="180"/>
      </w:pPr>
    </w:p>
  </w:comment>
  <w:comment w:id="169" w:author="Qi Wang" w:date="2019-09-16T14:05:00Z" w:initials="QW">
    <w:p w14:paraId="64802CEC" w14:textId="4F427B38" w:rsidR="00813788" w:rsidRDefault="00813788">
      <w:pPr>
        <w:pStyle w:val="CommentText"/>
      </w:pPr>
      <w:r>
        <w:rPr>
          <w:rStyle w:val="CommentReference"/>
        </w:rPr>
        <w:annotationRef/>
      </w:r>
      <w:r>
        <w:t>Scheme 05 &amp; 06 added for AI only case</w:t>
      </w:r>
    </w:p>
  </w:comment>
  <w:comment w:id="171" w:author="Qi Wang" w:date="2019-09-17T17:04:00Z" w:initials="QW">
    <w:p w14:paraId="1BE65639" w14:textId="708CAC60" w:rsidR="00813788" w:rsidRDefault="0081378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BDC7FF" w14:textId="7C4C543D" w:rsidR="00813788" w:rsidRPr="00A42728" w:rsidRDefault="00813788">
      <w:pPr>
        <w:pStyle w:val="CommentText"/>
        <w:rPr>
          <w:rFonts w:eastAsia="宋体"/>
          <w:lang w:eastAsia="zh-CN"/>
        </w:rPr>
      </w:pPr>
      <w:r>
        <w:rPr>
          <w:rFonts w:eastAsia="宋体"/>
          <w:lang w:eastAsia="zh-CN"/>
        </w:rPr>
        <w:t>Could you please check if this checking on age can be done via PCR???</w:t>
      </w:r>
    </w:p>
  </w:comment>
  <w:comment w:id="175" w:author="Nguyen Thi Lien Chi" w:date="2019-09-05T15:55:00Z" w:initials="NTLC">
    <w:p w14:paraId="43318C3B" w14:textId="3EAD608C" w:rsidR="00813788" w:rsidRDefault="00813788">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813788" w:rsidRDefault="00813788">
      <w:pPr>
        <w:pStyle w:val="CommentText"/>
        <w:ind w:leftChars="450" w:left="1080"/>
      </w:pPr>
    </w:p>
  </w:comment>
  <w:comment w:id="176" w:author="Qi Wang" w:date="2019-09-16T14:05:00Z" w:initials="QW">
    <w:p w14:paraId="27A1CA7C" w14:textId="3AF250D8" w:rsidR="00813788" w:rsidRDefault="00813788">
      <w:pPr>
        <w:pStyle w:val="CommentText"/>
      </w:pPr>
      <w:r>
        <w:rPr>
          <w:rStyle w:val="CommentReference"/>
        </w:rPr>
        <w:annotationRef/>
      </w:r>
      <w:r>
        <w:t>Matrix updated based on Chi’s input</w:t>
      </w:r>
    </w:p>
  </w:comment>
  <w:comment w:id="181" w:author="Nguyen Thi Lien Chi" w:date="2019-09-05T16:10:00Z" w:initials="NTLC">
    <w:p w14:paraId="69957D1E" w14:textId="776A866B" w:rsidR="00813788" w:rsidRDefault="00813788">
      <w:pPr>
        <w:pStyle w:val="CommentText"/>
      </w:pPr>
      <w:r>
        <w:rPr>
          <w:rStyle w:val="CommentReference"/>
        </w:rPr>
        <w:annotationRef/>
      </w:r>
      <w:r>
        <w:t>Please explain further on this in the meeting.</w:t>
      </w:r>
    </w:p>
    <w:p w14:paraId="1F18BA63" w14:textId="62F69001" w:rsidR="00813788" w:rsidRDefault="00813788">
      <w:pPr>
        <w:pStyle w:val="CommentText"/>
        <w:ind w:leftChars="300" w:left="720"/>
      </w:pPr>
      <w:r>
        <w:t>Qi: Aligned. Such WTs are standard ER-taxed item which can be processed by gross-up algorithm.</w:t>
      </w:r>
    </w:p>
  </w:comment>
  <w:comment w:id="183" w:author="Qi Wang" w:date="2019-09-04T11:50:00Z" w:initials="QW">
    <w:p w14:paraId="3EADFDE9" w14:textId="58493B4A" w:rsidR="00813788" w:rsidRPr="00483B1B" w:rsidRDefault="0081378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RMIT VN to provide benefit in-kind items</w:t>
      </w:r>
    </w:p>
  </w:comment>
  <w:comment w:id="184" w:author="Nguyen Thi Lien Chi" w:date="2019-09-05T16:11:00Z" w:initials="NTLC">
    <w:p w14:paraId="1B7B0CC0" w14:textId="1C15D40B" w:rsidR="00813788" w:rsidRDefault="00813788">
      <w:pPr>
        <w:pStyle w:val="CommentText"/>
      </w:pPr>
      <w:r>
        <w:rPr>
          <w:rStyle w:val="CommentReference"/>
        </w:rPr>
        <w:annotationRef/>
      </w:r>
      <w:r>
        <w:t>Can we dig into this in the meeting as I’m still unsure how we approach these?</w:t>
      </w:r>
    </w:p>
  </w:comment>
  <w:comment w:id="186" w:author="Qi Wang" w:date="2019-09-04T12:05:00Z" w:initials="QW">
    <w:p w14:paraId="1066D437" w14:textId="2BEC7D6C" w:rsidR="00813788" w:rsidRPr="00DA4703" w:rsidRDefault="00813788">
      <w:pPr>
        <w:pStyle w:val="CommentText"/>
        <w:rPr>
          <w:rFonts w:eastAsia="宋体"/>
          <w:lang w:eastAsia="zh-CN"/>
        </w:rPr>
      </w:pPr>
      <w:r>
        <w:rPr>
          <w:rStyle w:val="CommentReference"/>
        </w:rPr>
        <w:annotationRef/>
      </w:r>
      <w:r>
        <w:rPr>
          <w:rFonts w:eastAsia="宋体" w:hint="eastAsia"/>
          <w:lang w:eastAsia="zh-CN"/>
        </w:rPr>
        <w:t>T</w:t>
      </w:r>
      <w:r>
        <w:rPr>
          <w:rFonts w:eastAsia="宋体"/>
          <w:lang w:eastAsia="zh-CN"/>
        </w:rPr>
        <w:t>his case is for RMIT VN President. Need more time to look into it. Leave open for now.</w:t>
      </w:r>
    </w:p>
  </w:comment>
  <w:comment w:id="191" w:author="Qi Wang" w:date="2019-09-16T13:58:00Z" w:initials="QW">
    <w:p w14:paraId="04C902BB" w14:textId="77777777" w:rsidR="00813788" w:rsidRDefault="00813788"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813788" w:rsidRDefault="00813788" w:rsidP="00224872">
      <w:pPr>
        <w:pStyle w:val="CommentText"/>
        <w:ind w:leftChars="300" w:left="720"/>
      </w:pPr>
      <w:r>
        <w:rPr>
          <w:rFonts w:eastAsia="宋体"/>
          <w:lang w:eastAsia="zh-CN"/>
        </w:rPr>
        <w:t>Please kindly check if this is possible in IT0009</w:t>
      </w:r>
    </w:p>
  </w:comment>
  <w:comment w:id="196" w:author="Nguyen Thi Lien Chi" w:date="2019-09-05T16:16:00Z" w:initials="NTLC">
    <w:p w14:paraId="461ECC3F" w14:textId="012EBCE1" w:rsidR="00813788" w:rsidRDefault="00813788">
      <w:pPr>
        <w:pStyle w:val="CommentText"/>
      </w:pPr>
      <w:r>
        <w:rPr>
          <w:rStyle w:val="CommentReference"/>
        </w:rPr>
        <w:annotationRef/>
      </w:r>
      <w:r>
        <w:t>Please also explain it further in the meeting.</w:t>
      </w:r>
    </w:p>
    <w:p w14:paraId="332A9DEE" w14:textId="4F46640C" w:rsidR="00813788" w:rsidRDefault="00813788">
      <w:pPr>
        <w:pStyle w:val="CommentText"/>
        <w:ind w:leftChars="675" w:left="1620"/>
      </w:pPr>
    </w:p>
  </w:comment>
  <w:comment w:id="197" w:author="Qi Wang" w:date="2019-09-16T14:04:00Z" w:initials="QW">
    <w:p w14:paraId="2DDC46B8" w14:textId="26B4E681" w:rsidR="00813788" w:rsidRDefault="00813788">
      <w:pPr>
        <w:pStyle w:val="CommentText"/>
      </w:pPr>
      <w:r>
        <w:rPr>
          <w:rStyle w:val="CommentReference"/>
        </w:rPr>
        <w:annotationRef/>
      </w:r>
      <w:r>
        <w:t>GL content will be updated in v0.3 after aligning with RMIT AU.</w:t>
      </w:r>
    </w:p>
  </w:comment>
  <w:comment w:id="201" w:author="Nguyen Thi Lien Chi" w:date="2019-09-05T16:17:00Z" w:initials="NTLC">
    <w:p w14:paraId="3344260A" w14:textId="6431805F" w:rsidR="00813788" w:rsidRDefault="00813788">
      <w:pPr>
        <w:pStyle w:val="CommentText"/>
      </w:pPr>
      <w:r>
        <w:rPr>
          <w:rStyle w:val="CommentReference"/>
        </w:rPr>
        <w:annotationRef/>
      </w:r>
      <w:r>
        <w:t>Please also explain it further in the meeting.</w:t>
      </w:r>
    </w:p>
  </w:comment>
  <w:comment w:id="202" w:author="Qi Wang" w:date="2019-09-16T14:04:00Z" w:initials="QW">
    <w:p w14:paraId="2D00E983" w14:textId="2F1890C6" w:rsidR="00813788" w:rsidRPr="00446018" w:rsidRDefault="00813788">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211" w:author="Nguyen Thi Lien Chi" w:date="2019-09-05T16:19:00Z" w:initials="NTLC">
    <w:p w14:paraId="50C8710C" w14:textId="554DBF21" w:rsidR="00813788" w:rsidRDefault="00813788">
      <w:pPr>
        <w:pStyle w:val="CommentText"/>
      </w:pPr>
      <w:r>
        <w:rPr>
          <w:rStyle w:val="CommentReference"/>
        </w:rPr>
        <w:annotationRef/>
      </w:r>
      <w:r>
        <w:t>Do we have standard reports on GV? Can we also design and create our own reports?</w:t>
      </w:r>
    </w:p>
  </w:comment>
  <w:comment w:id="212" w:author="Qi Wang" w:date="2019-09-16T18:38:00Z" w:initials="QW">
    <w:p w14:paraId="223839CA" w14:textId="4FC521D4" w:rsidR="00813788" w:rsidRDefault="00813788">
      <w:pPr>
        <w:pStyle w:val="CommentText"/>
      </w:pPr>
      <w:r>
        <w:rPr>
          <w:rStyle w:val="CommentReference"/>
        </w:rPr>
        <w:annotationRef/>
      </w:r>
      <w:r>
        <w:t>Will setup session for this topic</w:t>
      </w:r>
    </w:p>
  </w:comment>
  <w:comment w:id="221" w:author="Nguyen Thi Lien Chi" w:date="2019-09-05T16:20:00Z" w:initials="NTLC">
    <w:p w14:paraId="1B0338EB" w14:textId="77777777" w:rsidR="00813788" w:rsidRDefault="00813788">
      <w:pPr>
        <w:pStyle w:val="CommentText"/>
      </w:pPr>
      <w:r>
        <w:rPr>
          <w:rStyle w:val="CommentReference"/>
        </w:rPr>
        <w:annotationRef/>
      </w:r>
      <w:r>
        <w:t xml:space="preserve">Is it possible for me to have a sample of these reports? </w:t>
      </w:r>
    </w:p>
    <w:p w14:paraId="045CC3DC" w14:textId="4C312C55" w:rsidR="00813788" w:rsidRDefault="00813788">
      <w:pPr>
        <w:pStyle w:val="CommentText"/>
        <w:ind w:leftChars="1350" w:left="3240"/>
      </w:pPr>
      <w:r>
        <w:t xml:space="preserve">QI to share some example of </w:t>
      </w:r>
      <w:proofErr w:type="spellStart"/>
      <w:r>
        <w:t>std</w:t>
      </w:r>
      <w:proofErr w:type="spellEnd"/>
      <w:r>
        <w:t xml:space="preserve">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F142BD" w15:done="0"/>
  <w15:commentEx w15:paraId="3CA3B4FF" w15:done="0"/>
  <w15:commentEx w15:paraId="1E5D0509" w15:done="0"/>
  <w15:commentEx w15:paraId="7E064D1A" w15:paraIdParent="1E5D0509" w15:done="0"/>
  <w15:commentEx w15:paraId="5363BE33" w15:done="0"/>
  <w15:commentEx w15:paraId="45A34C5A" w15:done="0"/>
  <w15:commentEx w15:paraId="11B9C9E0" w15:done="0"/>
  <w15:commentEx w15:paraId="39B7C569" w15:done="0"/>
  <w15:commentEx w15:paraId="2053B6D6" w15:done="0"/>
  <w15:commentEx w15:paraId="7728BCDD" w15:done="0"/>
  <w15:commentEx w15:paraId="037EC2F6" w15:paraIdParent="7728BCDD" w15:done="0"/>
  <w15:commentEx w15:paraId="16456154" w15:done="0"/>
  <w15:commentEx w15:paraId="7EB388DC" w15:paraIdParent="16456154" w15:done="0"/>
  <w15:commentEx w15:paraId="1E056374" w15:done="0"/>
  <w15:commentEx w15:paraId="4F0BEB1E" w15:paraIdParent="1E056374" w15:done="0"/>
  <w15:commentEx w15:paraId="7741DA68" w15:done="0"/>
  <w15:commentEx w15:paraId="580197AA" w15:done="0"/>
  <w15:commentEx w15:paraId="78ED42A0" w15:paraIdParent="580197AA" w15:done="0"/>
  <w15:commentEx w15:paraId="7D9F5DFC" w15:done="0"/>
  <w15:commentEx w15:paraId="046A841A" w15:paraIdParent="7D9F5DFC" w15:done="0"/>
  <w15:commentEx w15:paraId="522DB05E" w15:paraIdParent="7D9F5DFC" w15:done="0"/>
  <w15:commentEx w15:paraId="62DC328F" w15:done="0"/>
  <w15:commentEx w15:paraId="5729A6DB" w15:done="0"/>
  <w15:commentEx w15:paraId="4E877BA4" w15:done="0"/>
  <w15:commentEx w15:paraId="31C601A6" w15:done="0"/>
  <w15:commentEx w15:paraId="2AEAF682" w15:paraIdParent="31C601A6" w15:done="0"/>
  <w15:commentEx w15:paraId="59DE675C"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73EF8A7D" w15:done="0"/>
  <w15:commentEx w15:paraId="7A020A3C" w15:paraIdParent="73EF8A7D"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5FBDC7FF" w15:done="0"/>
  <w15:commentEx w15:paraId="390756C0" w15:done="0"/>
  <w15:commentEx w15:paraId="27A1CA7C" w15:paraIdParent="390756C0" w15:done="0"/>
  <w15:commentEx w15:paraId="1F18BA63" w15:done="0"/>
  <w15:commentEx w15:paraId="3EADFDE9" w15:done="0"/>
  <w15:commentEx w15:paraId="1B7B0CC0" w15:paraIdParent="3EADFDE9" w15:done="0"/>
  <w15:commentEx w15:paraId="1066D437"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586540E" w16cid:durableId="211B70AC"/>
  <w16cid:commentId w16cid:paraId="5363BE33" w16cid:durableId="211B634F"/>
  <w16cid:commentId w16cid:paraId="45A34C5A" w16cid:durableId="211B7402"/>
  <w16cid:commentId w16cid:paraId="11B9C9E0" w16cid:durableId="211B7527"/>
  <w16cid:commentId w16cid:paraId="40ADA13C" w16cid:durableId="211B6350"/>
  <w16cid:commentId w16cid:paraId="2053B6D6" w16cid:durableId="211B7582"/>
  <w16cid:commentId w16cid:paraId="48392A70" w16cid:durableId="211B7669"/>
  <w16cid:commentId w16cid:paraId="167EFD0C" w16cid:durableId="211B7715"/>
  <w16cid:commentId w16cid:paraId="656B6F9E" w16cid:durableId="211B6351"/>
  <w16cid:commentId w16cid:paraId="21774EF3" w16cid:durableId="211B8DA6"/>
  <w16cid:commentId w16cid:paraId="6E788A39" w16cid:durableId="211B8E23"/>
  <w16cid:commentId w16cid:paraId="7385E320" w16cid:durableId="211B8E29"/>
  <w16cid:commentId w16cid:paraId="399FD55C" w16cid:durableId="211B8E35"/>
  <w16cid:commentId w16cid:paraId="035E91A1" w16cid:durableId="211B8E39"/>
  <w16cid:commentId w16cid:paraId="000A118D" w16cid:durableId="211B8E3E"/>
  <w16cid:commentId w16cid:paraId="361057FA" w16cid:durableId="211B6352"/>
  <w16cid:commentId w16cid:paraId="7DFDAC08" w16cid:durableId="211B6353"/>
  <w16cid:commentId w16cid:paraId="22951F97" w16cid:durableId="211B8F17"/>
  <w16cid:commentId w16cid:paraId="580197AA" w16cid:durableId="211B6354"/>
  <w16cid:commentId w16cid:paraId="4D96840E" w16cid:durableId="211B8F8A"/>
  <w16cid:commentId w16cid:paraId="7D9F5DFC" w16cid:durableId="211B6355"/>
  <w16cid:commentId w16cid:paraId="5F7A820F" w16cid:durableId="211B900C"/>
  <w16cid:commentId w16cid:paraId="43CC88F4" w16cid:durableId="211B9076"/>
  <w16cid:commentId w16cid:paraId="776E22A8" w16cid:durableId="211B9109"/>
  <w16cid:commentId w16cid:paraId="46F418A1" w16cid:durableId="211B91E0"/>
  <w16cid:commentId w16cid:paraId="31C601A6" w16cid:durableId="211B6356"/>
  <w16cid:commentId w16cid:paraId="64510FCC" w16cid:durableId="211B6357"/>
  <w16cid:commentId w16cid:paraId="59DE675C" w16cid:durableId="211B6358"/>
  <w16cid:commentId w16cid:paraId="762446D1" w16cid:durableId="211B6359"/>
  <w16cid:commentId w16cid:paraId="33BB3215" w16cid:durableId="211B635A"/>
  <w16cid:commentId w16cid:paraId="1768AEDE" w16cid:durableId="211B635B"/>
  <w16cid:commentId w16cid:paraId="04772A1C" w16cid:durableId="211BA69F"/>
  <w16cid:commentId w16cid:paraId="4D91306A" w16cid:durableId="211BA701"/>
  <w16cid:commentId w16cid:paraId="030939F0" w16cid:durableId="211BA778"/>
  <w16cid:commentId w16cid:paraId="384854DD" w16cid:durableId="211B635C"/>
  <w16cid:commentId w16cid:paraId="3001DCA6" w16cid:durableId="211BACA3"/>
  <w16cid:commentId w16cid:paraId="5EA61994" w16cid:durableId="211B635D"/>
  <w16cid:commentId w16cid:paraId="69E175B2" w16cid:durableId="211B635E"/>
  <w16cid:commentId w16cid:paraId="437584B2" w16cid:durableId="211B635F"/>
  <w16cid:commentId w16cid:paraId="65943CC1" w16cid:durableId="211BAD92"/>
  <w16cid:commentId w16cid:paraId="43318C3B" w16cid:durableId="211BAE69"/>
  <w16cid:commentId w16cid:paraId="2C5B15F5" w16cid:durableId="211BB0AC"/>
  <w16cid:commentId w16cid:paraId="69957D1E" w16cid:durableId="211BB1DA"/>
  <w16cid:commentId w16cid:paraId="3EADFDE9" w16cid:durableId="211B6360"/>
  <w16cid:commentId w16cid:paraId="1B7B0CC0" w16cid:durableId="211BB22D"/>
  <w16cid:commentId w16cid:paraId="1066D437" w16cid:durableId="211B6361"/>
  <w16cid:commentId w16cid:paraId="7E833D4C" w16cid:durableId="211B6362"/>
  <w16cid:commentId w16cid:paraId="1E925628" w16cid:durableId="211BB2B3"/>
  <w16cid:commentId w16cid:paraId="461ECC3F" w16cid:durableId="211BB364"/>
  <w16cid:commentId w16cid:paraId="3344260A" w16cid:durableId="211BB3AB"/>
  <w16cid:commentId w16cid:paraId="50C8710C" w16cid:durableId="211BB420"/>
  <w16cid:commentId w16cid:paraId="045CC3DC" w16cid:durableId="211BB4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C5E068" w14:textId="77777777" w:rsidR="002C7216" w:rsidRDefault="002C7216" w:rsidP="00560574">
      <w:r>
        <w:separator/>
      </w:r>
    </w:p>
  </w:endnote>
  <w:endnote w:type="continuationSeparator" w:id="0">
    <w:p w14:paraId="0A59454C" w14:textId="77777777" w:rsidR="002C7216" w:rsidRDefault="002C7216"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Times New (W1)">
    <w:charset w:val="00"/>
    <w:family w:val="roman"/>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PMingLiU">
    <w:altName w:val="Arial Unicode MS"/>
    <w:panose1 w:val="02010601000101010101"/>
    <w:charset w:val="88"/>
    <w:family w:val="auto"/>
    <w:notTrueType/>
    <w:pitch w:val="variable"/>
    <w:sig w:usb0="00000000" w:usb1="08080000" w:usb2="00000010" w:usb3="00000000" w:csb0="001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9960" w14:textId="77777777" w:rsidR="00813788" w:rsidRDefault="00813788"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813788" w:rsidRDefault="00813788" w:rsidP="00560574">
    <w:pPr>
      <w:pStyle w:val="Footer"/>
    </w:pPr>
  </w:p>
  <w:p w14:paraId="58DF1040" w14:textId="77777777" w:rsidR="00813788" w:rsidRDefault="00813788"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765A" w14:textId="77777777" w:rsidR="00813788" w:rsidRPr="00610DD4" w:rsidRDefault="00813788"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345D9E">
      <w:rPr>
        <w:rFonts w:ascii="Arial" w:hAnsi="Arial" w:cs="Arial"/>
        <w:bCs/>
        <w:noProof/>
        <w:sz w:val="16"/>
        <w:szCs w:val="16"/>
        <w:lang w:val="en-AU"/>
      </w:rPr>
      <w:t>43</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1ED0F4" w14:textId="77777777" w:rsidR="002C7216" w:rsidRDefault="002C7216" w:rsidP="00560574">
      <w:r>
        <w:separator/>
      </w:r>
    </w:p>
  </w:footnote>
  <w:footnote w:type="continuationSeparator" w:id="0">
    <w:p w14:paraId="40B64A39" w14:textId="77777777" w:rsidR="002C7216" w:rsidRDefault="002C7216"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9CD5" w14:textId="77777777" w:rsidR="00813788" w:rsidRPr="00362CAD" w:rsidRDefault="00813788"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6623F5DC" w:rsidR="00813788" w:rsidRPr="00610DD4" w:rsidRDefault="00813788"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345D9E" w:rsidRPr="00345D9E">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345D9E" w:rsidRPr="00345D9E">
                            <w:rPr>
                              <w:rFonts w:ascii="Arial" w:hAnsi="Arial" w:cs="Arial"/>
                              <w:b/>
                              <w:bCs/>
                              <w:noProof/>
                              <w:sz w:val="16"/>
                              <w:szCs w:val="16"/>
                            </w:rPr>
                            <w:t>0.3</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6623F5DC" w:rsidR="00813788" w:rsidRPr="00610DD4" w:rsidRDefault="00813788"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345D9E" w:rsidRPr="00345D9E">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345D9E" w:rsidRPr="00345D9E">
                      <w:rPr>
                        <w:rFonts w:ascii="Arial" w:hAnsi="Arial" w:cs="Arial"/>
                        <w:b/>
                        <w:bCs/>
                        <w:noProof/>
                        <w:sz w:val="16"/>
                        <w:szCs w:val="16"/>
                      </w:rPr>
                      <w:t>0.3</w:t>
                    </w:r>
                    <w:r w:rsidRPr="00610DD4">
                      <w:rPr>
                        <w:rFonts w:ascii="Arial" w:hAnsi="Arial" w:cs="Arial"/>
                        <w:sz w:val="16"/>
                        <w:szCs w:val="16"/>
                      </w:rPr>
                      <w:fldChar w:fldCharType="end"/>
                    </w:r>
                  </w:p>
                </w:txbxContent>
              </v:textbox>
            </v:shape>
          </w:pict>
        </mc:Fallback>
      </mc:AlternateContent>
    </w:r>
  </w:p>
  <w:p w14:paraId="51F87F27" w14:textId="77777777" w:rsidR="00813788" w:rsidRDefault="00813788"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E777" w14:textId="77777777" w:rsidR="00813788" w:rsidRDefault="00813788"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79F1839"/>
    <w:multiLevelType w:val="hybridMultilevel"/>
    <w:tmpl w:val="13D065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146280"/>
    <w:multiLevelType w:val="hybridMultilevel"/>
    <w:tmpl w:val="344EEC16"/>
    <w:lvl w:ilvl="0" w:tplc="5AC0070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0"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86F34F5"/>
    <w:multiLevelType w:val="hybridMultilevel"/>
    <w:tmpl w:val="020E44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30"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32"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4"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34B430F"/>
    <w:multiLevelType w:val="hybridMultilevel"/>
    <w:tmpl w:val="62388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51460B1"/>
    <w:multiLevelType w:val="hybridMultilevel"/>
    <w:tmpl w:val="7AD4A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39"/>
  </w:num>
  <w:num w:numId="3">
    <w:abstractNumId w:val="13"/>
  </w:num>
  <w:num w:numId="4">
    <w:abstractNumId w:val="27"/>
  </w:num>
  <w:num w:numId="5">
    <w:abstractNumId w:val="8"/>
  </w:num>
  <w:num w:numId="6">
    <w:abstractNumId w:val="35"/>
  </w:num>
  <w:num w:numId="7">
    <w:abstractNumId w:val="9"/>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18"/>
  </w:num>
  <w:num w:numId="10">
    <w:abstractNumId w:val="1"/>
  </w:num>
  <w:num w:numId="11">
    <w:abstractNumId w:val="26"/>
  </w:num>
  <w:num w:numId="12">
    <w:abstractNumId w:val="31"/>
  </w:num>
  <w:num w:numId="13">
    <w:abstractNumId w:val="36"/>
  </w:num>
  <w:num w:numId="14">
    <w:abstractNumId w:val="12"/>
  </w:num>
  <w:num w:numId="15">
    <w:abstractNumId w:val="28"/>
  </w:num>
  <w:num w:numId="16">
    <w:abstractNumId w:val="22"/>
  </w:num>
  <w:num w:numId="17">
    <w:abstractNumId w:val="32"/>
  </w:num>
  <w:num w:numId="18">
    <w:abstractNumId w:val="17"/>
  </w:num>
  <w:num w:numId="19">
    <w:abstractNumId w:val="30"/>
  </w:num>
  <w:num w:numId="20">
    <w:abstractNumId w:val="11"/>
  </w:num>
  <w:num w:numId="21">
    <w:abstractNumId w:val="24"/>
  </w:num>
  <w:num w:numId="22">
    <w:abstractNumId w:val="15"/>
  </w:num>
  <w:num w:numId="23">
    <w:abstractNumId w:val="21"/>
  </w:num>
  <w:num w:numId="24">
    <w:abstractNumId w:val="14"/>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5"/>
  </w:num>
  <w:num w:numId="28">
    <w:abstractNumId w:val="19"/>
  </w:num>
  <w:num w:numId="29">
    <w:abstractNumId w:val="38"/>
  </w:num>
  <w:num w:numId="30">
    <w:abstractNumId w:val="23"/>
  </w:num>
  <w:num w:numId="31">
    <w:abstractNumId w:val="20"/>
  </w:num>
  <w:num w:numId="32">
    <w:abstractNumId w:val="37"/>
  </w:num>
  <w:num w:numId="33">
    <w:abstractNumId w:val="16"/>
  </w:num>
  <w:num w:numId="34">
    <w:abstractNumId w:val="3"/>
  </w:num>
  <w:num w:numId="35">
    <w:abstractNumId w:val="34"/>
  </w:num>
  <w:num w:numId="36">
    <w:abstractNumId w:val="6"/>
  </w:num>
  <w:num w:numId="37">
    <w:abstractNumId w:val="2"/>
  </w:num>
  <w:num w:numId="38">
    <w:abstractNumId w:val="4"/>
  </w:num>
  <w:num w:numId="39">
    <w:abstractNumId w:val="7"/>
  </w:num>
  <w:num w:numId="40">
    <w:abstractNumId w:val="10"/>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i Wang">
    <w15:presenceInfo w15:providerId="Windows Live" w15:userId="a8843276931fd6df"/>
  </w15:person>
  <w15:person w15:author="Nguyen Thi Lien Chi">
    <w15:presenceInfo w15:providerId="AD" w15:userId="S::chi.nguyenthilien@rmit.edu.vn::0144d9d6-e3d5-40e3-b778-f0f0b8d0e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07"/>
    <w:rsid w:val="00003254"/>
    <w:rsid w:val="000111B4"/>
    <w:rsid w:val="000119CB"/>
    <w:rsid w:val="00013240"/>
    <w:rsid w:val="00013852"/>
    <w:rsid w:val="00027852"/>
    <w:rsid w:val="00033475"/>
    <w:rsid w:val="00033A48"/>
    <w:rsid w:val="00034326"/>
    <w:rsid w:val="0004283B"/>
    <w:rsid w:val="00043467"/>
    <w:rsid w:val="00057CDC"/>
    <w:rsid w:val="000631D2"/>
    <w:rsid w:val="00066E7A"/>
    <w:rsid w:val="00073399"/>
    <w:rsid w:val="00082CC0"/>
    <w:rsid w:val="0008430D"/>
    <w:rsid w:val="00084678"/>
    <w:rsid w:val="000925E5"/>
    <w:rsid w:val="00095E9B"/>
    <w:rsid w:val="0009696A"/>
    <w:rsid w:val="000969B7"/>
    <w:rsid w:val="00097233"/>
    <w:rsid w:val="00097B0A"/>
    <w:rsid w:val="000A23B9"/>
    <w:rsid w:val="000A514E"/>
    <w:rsid w:val="000A6613"/>
    <w:rsid w:val="000B04B6"/>
    <w:rsid w:val="000B32D3"/>
    <w:rsid w:val="000C3BD5"/>
    <w:rsid w:val="000D0AF8"/>
    <w:rsid w:val="000D102E"/>
    <w:rsid w:val="000D145B"/>
    <w:rsid w:val="000D54C6"/>
    <w:rsid w:val="000E6D6A"/>
    <w:rsid w:val="000F6A5D"/>
    <w:rsid w:val="001056FA"/>
    <w:rsid w:val="00107298"/>
    <w:rsid w:val="001168E5"/>
    <w:rsid w:val="00120120"/>
    <w:rsid w:val="00124187"/>
    <w:rsid w:val="00130587"/>
    <w:rsid w:val="00140811"/>
    <w:rsid w:val="00142AAF"/>
    <w:rsid w:val="0015325E"/>
    <w:rsid w:val="00154A57"/>
    <w:rsid w:val="0015588C"/>
    <w:rsid w:val="00155EA5"/>
    <w:rsid w:val="001569DD"/>
    <w:rsid w:val="00160C07"/>
    <w:rsid w:val="00160FF7"/>
    <w:rsid w:val="001625CD"/>
    <w:rsid w:val="001706A5"/>
    <w:rsid w:val="00171D8B"/>
    <w:rsid w:val="00174FE3"/>
    <w:rsid w:val="00183545"/>
    <w:rsid w:val="00191BB3"/>
    <w:rsid w:val="001A0C78"/>
    <w:rsid w:val="001A15E2"/>
    <w:rsid w:val="001A2117"/>
    <w:rsid w:val="001A2F6E"/>
    <w:rsid w:val="001A4C45"/>
    <w:rsid w:val="001B3078"/>
    <w:rsid w:val="001B3BF6"/>
    <w:rsid w:val="001D00F7"/>
    <w:rsid w:val="001D6854"/>
    <w:rsid w:val="001D6D2F"/>
    <w:rsid w:val="001F1ED4"/>
    <w:rsid w:val="001F2148"/>
    <w:rsid w:val="001F41FB"/>
    <w:rsid w:val="001F48CD"/>
    <w:rsid w:val="00202B6B"/>
    <w:rsid w:val="00203196"/>
    <w:rsid w:val="00206E69"/>
    <w:rsid w:val="00220CF8"/>
    <w:rsid w:val="00221343"/>
    <w:rsid w:val="00222F33"/>
    <w:rsid w:val="002245F6"/>
    <w:rsid w:val="00224872"/>
    <w:rsid w:val="00224C44"/>
    <w:rsid w:val="00224D66"/>
    <w:rsid w:val="00225B1C"/>
    <w:rsid w:val="002310B6"/>
    <w:rsid w:val="00231BEC"/>
    <w:rsid w:val="00237097"/>
    <w:rsid w:val="00250AD3"/>
    <w:rsid w:val="00251B62"/>
    <w:rsid w:val="002539D0"/>
    <w:rsid w:val="00260C7C"/>
    <w:rsid w:val="002643A6"/>
    <w:rsid w:val="00274DE9"/>
    <w:rsid w:val="002764C2"/>
    <w:rsid w:val="002837F9"/>
    <w:rsid w:val="002838C7"/>
    <w:rsid w:val="00283FDD"/>
    <w:rsid w:val="00285AB6"/>
    <w:rsid w:val="00285B5A"/>
    <w:rsid w:val="002955BC"/>
    <w:rsid w:val="002964B2"/>
    <w:rsid w:val="002A48AC"/>
    <w:rsid w:val="002B2897"/>
    <w:rsid w:val="002B56A1"/>
    <w:rsid w:val="002B5E19"/>
    <w:rsid w:val="002C2DCF"/>
    <w:rsid w:val="002C5F48"/>
    <w:rsid w:val="002C7216"/>
    <w:rsid w:val="002F36E2"/>
    <w:rsid w:val="003023C1"/>
    <w:rsid w:val="0031073C"/>
    <w:rsid w:val="00310E88"/>
    <w:rsid w:val="0031439A"/>
    <w:rsid w:val="0031725D"/>
    <w:rsid w:val="0032025C"/>
    <w:rsid w:val="00322343"/>
    <w:rsid w:val="00331502"/>
    <w:rsid w:val="003358FD"/>
    <w:rsid w:val="00345D9E"/>
    <w:rsid w:val="00350696"/>
    <w:rsid w:val="00351888"/>
    <w:rsid w:val="00351CE8"/>
    <w:rsid w:val="00351F51"/>
    <w:rsid w:val="00354B02"/>
    <w:rsid w:val="00357EED"/>
    <w:rsid w:val="00361ABC"/>
    <w:rsid w:val="00362CAD"/>
    <w:rsid w:val="00370507"/>
    <w:rsid w:val="003815C6"/>
    <w:rsid w:val="00386A30"/>
    <w:rsid w:val="00390E5C"/>
    <w:rsid w:val="003959F9"/>
    <w:rsid w:val="00395B6E"/>
    <w:rsid w:val="0039610E"/>
    <w:rsid w:val="003A0D9A"/>
    <w:rsid w:val="003A305C"/>
    <w:rsid w:val="003A3E22"/>
    <w:rsid w:val="003A4C4B"/>
    <w:rsid w:val="003A5E4C"/>
    <w:rsid w:val="003B4E54"/>
    <w:rsid w:val="003C05EF"/>
    <w:rsid w:val="003C0E77"/>
    <w:rsid w:val="003C47F6"/>
    <w:rsid w:val="003D0D84"/>
    <w:rsid w:val="003D1D1C"/>
    <w:rsid w:val="003D5438"/>
    <w:rsid w:val="003D579C"/>
    <w:rsid w:val="003E1C96"/>
    <w:rsid w:val="003E3E88"/>
    <w:rsid w:val="003E7EA3"/>
    <w:rsid w:val="003F276A"/>
    <w:rsid w:val="003F2CAC"/>
    <w:rsid w:val="003F342C"/>
    <w:rsid w:val="00400C31"/>
    <w:rsid w:val="00401224"/>
    <w:rsid w:val="00417579"/>
    <w:rsid w:val="00427433"/>
    <w:rsid w:val="004324C5"/>
    <w:rsid w:val="00437CD4"/>
    <w:rsid w:val="0044222B"/>
    <w:rsid w:val="00446018"/>
    <w:rsid w:val="004463DD"/>
    <w:rsid w:val="00447CF7"/>
    <w:rsid w:val="00451D89"/>
    <w:rsid w:val="00452E0E"/>
    <w:rsid w:val="004559AB"/>
    <w:rsid w:val="00455D6C"/>
    <w:rsid w:val="00467B07"/>
    <w:rsid w:val="00473FCB"/>
    <w:rsid w:val="00474173"/>
    <w:rsid w:val="00482E0D"/>
    <w:rsid w:val="00483B1B"/>
    <w:rsid w:val="00486269"/>
    <w:rsid w:val="00487589"/>
    <w:rsid w:val="00487FEB"/>
    <w:rsid w:val="004A39B8"/>
    <w:rsid w:val="004A3A5E"/>
    <w:rsid w:val="004B1184"/>
    <w:rsid w:val="004B52CF"/>
    <w:rsid w:val="004B53C4"/>
    <w:rsid w:val="004B6FCA"/>
    <w:rsid w:val="004C616A"/>
    <w:rsid w:val="004D18D9"/>
    <w:rsid w:val="004D37FB"/>
    <w:rsid w:val="004E0A71"/>
    <w:rsid w:val="004E131E"/>
    <w:rsid w:val="004F549B"/>
    <w:rsid w:val="004F6A2A"/>
    <w:rsid w:val="00504AF9"/>
    <w:rsid w:val="005168DD"/>
    <w:rsid w:val="00516CE7"/>
    <w:rsid w:val="005216A9"/>
    <w:rsid w:val="00534021"/>
    <w:rsid w:val="005370A4"/>
    <w:rsid w:val="00542C0D"/>
    <w:rsid w:val="0054449D"/>
    <w:rsid w:val="005444AD"/>
    <w:rsid w:val="0055251A"/>
    <w:rsid w:val="00555CB2"/>
    <w:rsid w:val="00560574"/>
    <w:rsid w:val="00581BF3"/>
    <w:rsid w:val="00585C22"/>
    <w:rsid w:val="00590933"/>
    <w:rsid w:val="00590FEC"/>
    <w:rsid w:val="00592432"/>
    <w:rsid w:val="005A0F0E"/>
    <w:rsid w:val="005A6D5C"/>
    <w:rsid w:val="005A7264"/>
    <w:rsid w:val="005B4E3E"/>
    <w:rsid w:val="005D7CB5"/>
    <w:rsid w:val="005E53B1"/>
    <w:rsid w:val="00600CAB"/>
    <w:rsid w:val="00610DD4"/>
    <w:rsid w:val="0061765C"/>
    <w:rsid w:val="006260D9"/>
    <w:rsid w:val="00627531"/>
    <w:rsid w:val="00630BEE"/>
    <w:rsid w:val="00630C72"/>
    <w:rsid w:val="00632D2B"/>
    <w:rsid w:val="00651E9C"/>
    <w:rsid w:val="00660C39"/>
    <w:rsid w:val="0066195F"/>
    <w:rsid w:val="00664D01"/>
    <w:rsid w:val="00670445"/>
    <w:rsid w:val="00671EBC"/>
    <w:rsid w:val="006774BF"/>
    <w:rsid w:val="00683727"/>
    <w:rsid w:val="00685827"/>
    <w:rsid w:val="006915BD"/>
    <w:rsid w:val="006919FE"/>
    <w:rsid w:val="00692C01"/>
    <w:rsid w:val="00693C11"/>
    <w:rsid w:val="00695011"/>
    <w:rsid w:val="00695F90"/>
    <w:rsid w:val="006A0E25"/>
    <w:rsid w:val="006A1E69"/>
    <w:rsid w:val="006B193F"/>
    <w:rsid w:val="006B3BB8"/>
    <w:rsid w:val="006B48DD"/>
    <w:rsid w:val="006B6F65"/>
    <w:rsid w:val="006C119D"/>
    <w:rsid w:val="006C44B1"/>
    <w:rsid w:val="006D6E3A"/>
    <w:rsid w:val="006E587B"/>
    <w:rsid w:val="006E74C6"/>
    <w:rsid w:val="006F2899"/>
    <w:rsid w:val="006F2B90"/>
    <w:rsid w:val="006F5592"/>
    <w:rsid w:val="006F761F"/>
    <w:rsid w:val="0070027F"/>
    <w:rsid w:val="00701FF7"/>
    <w:rsid w:val="0070268B"/>
    <w:rsid w:val="0071402F"/>
    <w:rsid w:val="0071446A"/>
    <w:rsid w:val="007167A5"/>
    <w:rsid w:val="00717102"/>
    <w:rsid w:val="007260BC"/>
    <w:rsid w:val="0073081D"/>
    <w:rsid w:val="00732F07"/>
    <w:rsid w:val="00740DEA"/>
    <w:rsid w:val="007543C2"/>
    <w:rsid w:val="00761810"/>
    <w:rsid w:val="00780B56"/>
    <w:rsid w:val="00782AF9"/>
    <w:rsid w:val="00790DF3"/>
    <w:rsid w:val="0079439E"/>
    <w:rsid w:val="00794586"/>
    <w:rsid w:val="00796517"/>
    <w:rsid w:val="00796C93"/>
    <w:rsid w:val="007A4216"/>
    <w:rsid w:val="007A53A3"/>
    <w:rsid w:val="007B1CC7"/>
    <w:rsid w:val="007B26AF"/>
    <w:rsid w:val="007B3626"/>
    <w:rsid w:val="007C24DA"/>
    <w:rsid w:val="007C69E2"/>
    <w:rsid w:val="007E21CC"/>
    <w:rsid w:val="007E2982"/>
    <w:rsid w:val="007E320D"/>
    <w:rsid w:val="007F3512"/>
    <w:rsid w:val="007F3D8E"/>
    <w:rsid w:val="00800512"/>
    <w:rsid w:val="0080497C"/>
    <w:rsid w:val="008067E5"/>
    <w:rsid w:val="00813788"/>
    <w:rsid w:val="00814CC6"/>
    <w:rsid w:val="00827FFA"/>
    <w:rsid w:val="008309D0"/>
    <w:rsid w:val="00831639"/>
    <w:rsid w:val="00841EE1"/>
    <w:rsid w:val="008429B7"/>
    <w:rsid w:val="00843334"/>
    <w:rsid w:val="00844048"/>
    <w:rsid w:val="00844333"/>
    <w:rsid w:val="00847B3D"/>
    <w:rsid w:val="008545A1"/>
    <w:rsid w:val="00857999"/>
    <w:rsid w:val="00857D16"/>
    <w:rsid w:val="00865B70"/>
    <w:rsid w:val="008806F9"/>
    <w:rsid w:val="00885119"/>
    <w:rsid w:val="00893FC3"/>
    <w:rsid w:val="00896020"/>
    <w:rsid w:val="0089795E"/>
    <w:rsid w:val="008A0079"/>
    <w:rsid w:val="008A0351"/>
    <w:rsid w:val="008A19D0"/>
    <w:rsid w:val="008A39A7"/>
    <w:rsid w:val="008A3BE7"/>
    <w:rsid w:val="008B2448"/>
    <w:rsid w:val="008C7E36"/>
    <w:rsid w:val="008D055D"/>
    <w:rsid w:val="008D2A7B"/>
    <w:rsid w:val="008E25AC"/>
    <w:rsid w:val="008E3033"/>
    <w:rsid w:val="008E3FC1"/>
    <w:rsid w:val="008E5B7D"/>
    <w:rsid w:val="008F0663"/>
    <w:rsid w:val="008F0D88"/>
    <w:rsid w:val="008F1726"/>
    <w:rsid w:val="008F2EDC"/>
    <w:rsid w:val="00901E54"/>
    <w:rsid w:val="00902742"/>
    <w:rsid w:val="00904B01"/>
    <w:rsid w:val="00905239"/>
    <w:rsid w:val="00910E55"/>
    <w:rsid w:val="00913E3F"/>
    <w:rsid w:val="00917FAE"/>
    <w:rsid w:val="0092305A"/>
    <w:rsid w:val="00925B27"/>
    <w:rsid w:val="00926A39"/>
    <w:rsid w:val="009325B8"/>
    <w:rsid w:val="0094018B"/>
    <w:rsid w:val="009405B7"/>
    <w:rsid w:val="009414C8"/>
    <w:rsid w:val="00946BFE"/>
    <w:rsid w:val="00946FC6"/>
    <w:rsid w:val="00955121"/>
    <w:rsid w:val="009718C5"/>
    <w:rsid w:val="00976DD5"/>
    <w:rsid w:val="00981100"/>
    <w:rsid w:val="00984884"/>
    <w:rsid w:val="00993181"/>
    <w:rsid w:val="00994FC6"/>
    <w:rsid w:val="00996D9A"/>
    <w:rsid w:val="009A44C7"/>
    <w:rsid w:val="009A75C1"/>
    <w:rsid w:val="009B02ED"/>
    <w:rsid w:val="009B10DE"/>
    <w:rsid w:val="009C6B91"/>
    <w:rsid w:val="009C7B54"/>
    <w:rsid w:val="009D5718"/>
    <w:rsid w:val="009D62BE"/>
    <w:rsid w:val="009E14E0"/>
    <w:rsid w:val="009E3D40"/>
    <w:rsid w:val="009F284C"/>
    <w:rsid w:val="009F2FFB"/>
    <w:rsid w:val="00A010E3"/>
    <w:rsid w:val="00A137AE"/>
    <w:rsid w:val="00A152F2"/>
    <w:rsid w:val="00A24A38"/>
    <w:rsid w:val="00A3201F"/>
    <w:rsid w:val="00A3274E"/>
    <w:rsid w:val="00A33C3C"/>
    <w:rsid w:val="00A372F9"/>
    <w:rsid w:val="00A37D7F"/>
    <w:rsid w:val="00A42728"/>
    <w:rsid w:val="00A42E7B"/>
    <w:rsid w:val="00A4597A"/>
    <w:rsid w:val="00A52154"/>
    <w:rsid w:val="00A60572"/>
    <w:rsid w:val="00A63C92"/>
    <w:rsid w:val="00A64D48"/>
    <w:rsid w:val="00A7092A"/>
    <w:rsid w:val="00A72FA6"/>
    <w:rsid w:val="00A75ECD"/>
    <w:rsid w:val="00A769FD"/>
    <w:rsid w:val="00A902B3"/>
    <w:rsid w:val="00AA3334"/>
    <w:rsid w:val="00AA34A3"/>
    <w:rsid w:val="00AB185D"/>
    <w:rsid w:val="00AD7DB8"/>
    <w:rsid w:val="00AE600C"/>
    <w:rsid w:val="00AF360B"/>
    <w:rsid w:val="00B10DAE"/>
    <w:rsid w:val="00B13029"/>
    <w:rsid w:val="00B13EBB"/>
    <w:rsid w:val="00B14742"/>
    <w:rsid w:val="00B37818"/>
    <w:rsid w:val="00B516A3"/>
    <w:rsid w:val="00B60ECA"/>
    <w:rsid w:val="00B62366"/>
    <w:rsid w:val="00B635B9"/>
    <w:rsid w:val="00B643A6"/>
    <w:rsid w:val="00B65329"/>
    <w:rsid w:val="00B67E38"/>
    <w:rsid w:val="00B707B6"/>
    <w:rsid w:val="00B72BB5"/>
    <w:rsid w:val="00B74AD4"/>
    <w:rsid w:val="00B84346"/>
    <w:rsid w:val="00B90FBE"/>
    <w:rsid w:val="00BA5544"/>
    <w:rsid w:val="00BB2508"/>
    <w:rsid w:val="00BC5DD7"/>
    <w:rsid w:val="00BE3BC1"/>
    <w:rsid w:val="00BE57C0"/>
    <w:rsid w:val="00BE5D3D"/>
    <w:rsid w:val="00BF04D6"/>
    <w:rsid w:val="00BF05BB"/>
    <w:rsid w:val="00BF0725"/>
    <w:rsid w:val="00BF0E96"/>
    <w:rsid w:val="00BF1963"/>
    <w:rsid w:val="00BF6060"/>
    <w:rsid w:val="00C031B9"/>
    <w:rsid w:val="00C04193"/>
    <w:rsid w:val="00C15EF9"/>
    <w:rsid w:val="00C20DD6"/>
    <w:rsid w:val="00C23785"/>
    <w:rsid w:val="00C2390C"/>
    <w:rsid w:val="00C24842"/>
    <w:rsid w:val="00C30E27"/>
    <w:rsid w:val="00C31D59"/>
    <w:rsid w:val="00C335A4"/>
    <w:rsid w:val="00C43EB9"/>
    <w:rsid w:val="00C445D4"/>
    <w:rsid w:val="00C44BA5"/>
    <w:rsid w:val="00C57CAA"/>
    <w:rsid w:val="00C617CB"/>
    <w:rsid w:val="00C6747E"/>
    <w:rsid w:val="00C7177C"/>
    <w:rsid w:val="00C748C0"/>
    <w:rsid w:val="00C77B06"/>
    <w:rsid w:val="00C83E90"/>
    <w:rsid w:val="00C872FF"/>
    <w:rsid w:val="00C94952"/>
    <w:rsid w:val="00C971B2"/>
    <w:rsid w:val="00CA48FF"/>
    <w:rsid w:val="00CB2DC4"/>
    <w:rsid w:val="00CC4A07"/>
    <w:rsid w:val="00CC5F61"/>
    <w:rsid w:val="00CC6F1F"/>
    <w:rsid w:val="00CC78E4"/>
    <w:rsid w:val="00CD0CF6"/>
    <w:rsid w:val="00CD1929"/>
    <w:rsid w:val="00CD2233"/>
    <w:rsid w:val="00CD4AED"/>
    <w:rsid w:val="00CF554F"/>
    <w:rsid w:val="00D03281"/>
    <w:rsid w:val="00D06173"/>
    <w:rsid w:val="00D06FF0"/>
    <w:rsid w:val="00D15A48"/>
    <w:rsid w:val="00D230D5"/>
    <w:rsid w:val="00D24C55"/>
    <w:rsid w:val="00D25923"/>
    <w:rsid w:val="00D32839"/>
    <w:rsid w:val="00D465B7"/>
    <w:rsid w:val="00D61C11"/>
    <w:rsid w:val="00D6239D"/>
    <w:rsid w:val="00D76C25"/>
    <w:rsid w:val="00D87EB7"/>
    <w:rsid w:val="00D87FAF"/>
    <w:rsid w:val="00D90E25"/>
    <w:rsid w:val="00D952CA"/>
    <w:rsid w:val="00D97F3D"/>
    <w:rsid w:val="00DA31FB"/>
    <w:rsid w:val="00DA4703"/>
    <w:rsid w:val="00DB1ACF"/>
    <w:rsid w:val="00DC0C2D"/>
    <w:rsid w:val="00DC231D"/>
    <w:rsid w:val="00DC4C8E"/>
    <w:rsid w:val="00DC685F"/>
    <w:rsid w:val="00DC7BBF"/>
    <w:rsid w:val="00DD4784"/>
    <w:rsid w:val="00DD560E"/>
    <w:rsid w:val="00DD6AA4"/>
    <w:rsid w:val="00DE1A3A"/>
    <w:rsid w:val="00DF580C"/>
    <w:rsid w:val="00DF6BF6"/>
    <w:rsid w:val="00DF7908"/>
    <w:rsid w:val="00DF7BAB"/>
    <w:rsid w:val="00E01CF4"/>
    <w:rsid w:val="00E020A3"/>
    <w:rsid w:val="00E027B8"/>
    <w:rsid w:val="00E062EA"/>
    <w:rsid w:val="00E15492"/>
    <w:rsid w:val="00E2688E"/>
    <w:rsid w:val="00E27054"/>
    <w:rsid w:val="00E35AFC"/>
    <w:rsid w:val="00E405FD"/>
    <w:rsid w:val="00E41AE5"/>
    <w:rsid w:val="00E50359"/>
    <w:rsid w:val="00E53099"/>
    <w:rsid w:val="00E55F4E"/>
    <w:rsid w:val="00E6233C"/>
    <w:rsid w:val="00E6422D"/>
    <w:rsid w:val="00E71C40"/>
    <w:rsid w:val="00E72F5C"/>
    <w:rsid w:val="00E75871"/>
    <w:rsid w:val="00E77EF9"/>
    <w:rsid w:val="00E85ADB"/>
    <w:rsid w:val="00E91394"/>
    <w:rsid w:val="00E94291"/>
    <w:rsid w:val="00EA2F60"/>
    <w:rsid w:val="00EA7457"/>
    <w:rsid w:val="00EA7B6B"/>
    <w:rsid w:val="00EB0EE1"/>
    <w:rsid w:val="00EB601C"/>
    <w:rsid w:val="00EC6550"/>
    <w:rsid w:val="00EC7A34"/>
    <w:rsid w:val="00ED1018"/>
    <w:rsid w:val="00EE39BA"/>
    <w:rsid w:val="00EF0696"/>
    <w:rsid w:val="00EF188E"/>
    <w:rsid w:val="00EF6291"/>
    <w:rsid w:val="00F01CAA"/>
    <w:rsid w:val="00F03B60"/>
    <w:rsid w:val="00F074F2"/>
    <w:rsid w:val="00F100F6"/>
    <w:rsid w:val="00F14360"/>
    <w:rsid w:val="00F32ECF"/>
    <w:rsid w:val="00F35120"/>
    <w:rsid w:val="00F37368"/>
    <w:rsid w:val="00F43929"/>
    <w:rsid w:val="00F46A30"/>
    <w:rsid w:val="00F472B9"/>
    <w:rsid w:val="00F5071B"/>
    <w:rsid w:val="00F51814"/>
    <w:rsid w:val="00F55E63"/>
    <w:rsid w:val="00F757BA"/>
    <w:rsid w:val="00F8520B"/>
    <w:rsid w:val="00F866C2"/>
    <w:rsid w:val="00F87E24"/>
    <w:rsid w:val="00F9437B"/>
    <w:rsid w:val="00F97318"/>
    <w:rsid w:val="00FA0C32"/>
    <w:rsid w:val="00FA55DE"/>
    <w:rsid w:val="00FB2337"/>
    <w:rsid w:val="00FB23C0"/>
    <w:rsid w:val="00FC029B"/>
    <w:rsid w:val="00FC076E"/>
    <w:rsid w:val="00FC2FE4"/>
    <w:rsid w:val="00FD158B"/>
    <w:rsid w:val="00FD2B2F"/>
    <w:rsid w:val="00FD4960"/>
    <w:rsid w:val="00FE5708"/>
    <w:rsid w:val="00FE66A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0"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vp1.ehc.adp.com/irj/go/km/docs/documents/KM/GV00000396"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vp1.ehc.adp.com/irj/go/km/docs/documents/KM/GV00000095"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vp1.ehc.adp.com/irj/go/km/docs/documents/KM/GV00000396"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vp1.ehc.adp.com/irj/go/km/docs/documents/KM/GV00000095" TargetMode="External"/><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4.xml><?xml version="1.0" encoding="utf-8"?>
<ds:datastoreItem xmlns:ds="http://schemas.openxmlformats.org/officeDocument/2006/customXml" ds:itemID="{070208E9-6A07-4383-A18E-15AD67BBA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1201</TotalTime>
  <Pages>58</Pages>
  <Words>9865</Words>
  <Characters>56237</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65971</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171</cp:revision>
  <dcterms:created xsi:type="dcterms:W3CDTF">2019-09-09T08:32:00Z</dcterms:created>
  <dcterms:modified xsi:type="dcterms:W3CDTF">2019-09-26T02:48:00Z</dcterms:modified>
</cp:coreProperties>
</file>